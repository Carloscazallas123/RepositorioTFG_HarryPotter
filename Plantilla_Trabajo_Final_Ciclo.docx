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7418C4" w14:textId="77777777" w:rsidR="008B390D" w:rsidRPr="008B390D" w:rsidRDefault="008B390D"/>
    <w:p w14:paraId="7AE6ECEB" w14:textId="77777777" w:rsidR="008B390D" w:rsidRPr="008B390D" w:rsidRDefault="008B390D"/>
    <w:p w14:paraId="081BEBC9" w14:textId="77777777" w:rsidR="008B390D" w:rsidRPr="008B390D" w:rsidRDefault="008B390D"/>
    <w:p w14:paraId="32312D9A" w14:textId="77777777" w:rsidR="008B390D" w:rsidRPr="008B390D" w:rsidRDefault="008B390D"/>
    <w:p w14:paraId="23AF2D89" w14:textId="77777777" w:rsidR="008B390D" w:rsidRPr="008B390D" w:rsidRDefault="008B390D"/>
    <w:p w14:paraId="1272AA47" w14:textId="77777777" w:rsidR="008B390D" w:rsidRPr="008B390D" w:rsidRDefault="008B390D"/>
    <w:p w14:paraId="53FB2089" w14:textId="77777777" w:rsidR="008B390D" w:rsidRPr="008B390D" w:rsidRDefault="008B390D"/>
    <w:p w14:paraId="641C1131" w14:textId="77777777" w:rsidR="008B390D" w:rsidRPr="008B390D" w:rsidRDefault="008B390D"/>
    <w:p w14:paraId="23CC7472" w14:textId="77777777" w:rsidR="008B390D" w:rsidRPr="008B390D" w:rsidRDefault="008B390D"/>
    <w:p w14:paraId="759C059D" w14:textId="77777777" w:rsidR="008B390D" w:rsidRPr="008B390D" w:rsidRDefault="00315DBD" w:rsidP="00315DBD">
      <w:pPr>
        <w:tabs>
          <w:tab w:val="left" w:pos="2417"/>
        </w:tabs>
      </w:pPr>
      <w:r>
        <w:tab/>
      </w:r>
    </w:p>
    <w:p w14:paraId="7D904DD2" w14:textId="77777777" w:rsidR="00F41C72" w:rsidRDefault="00F41C72" w:rsidP="008B390D">
      <w:pPr>
        <w:jc w:val="center"/>
        <w:rPr>
          <w:b/>
          <w:sz w:val="40"/>
          <w:szCs w:val="40"/>
        </w:rPr>
      </w:pPr>
    </w:p>
    <w:p w14:paraId="24065FCF" w14:textId="30B6CD6F" w:rsidR="006B1993" w:rsidRDefault="006B1993" w:rsidP="008B390D">
      <w:pPr>
        <w:jc w:val="center"/>
        <w:rPr>
          <w:b/>
          <w:sz w:val="40"/>
          <w:szCs w:val="40"/>
        </w:rPr>
      </w:pPr>
    </w:p>
    <w:p w14:paraId="23965F0B" w14:textId="77777777" w:rsidR="000744E7" w:rsidRDefault="000744E7" w:rsidP="008B390D">
      <w:pPr>
        <w:jc w:val="center"/>
        <w:rPr>
          <w:b/>
          <w:sz w:val="40"/>
          <w:szCs w:val="40"/>
        </w:rPr>
      </w:pPr>
    </w:p>
    <w:p w14:paraId="5AC8F07A" w14:textId="13A7E59B" w:rsidR="000744E7" w:rsidRPr="00F41C72" w:rsidRDefault="007A281F" w:rsidP="000744E7">
      <w:pPr>
        <w:spacing w:line="480" w:lineRule="exact"/>
        <w:jc w:val="center"/>
        <w:rPr>
          <w:b/>
          <w:sz w:val="40"/>
          <w:szCs w:val="40"/>
        </w:rPr>
      </w:pPr>
      <w:r>
        <w:rPr>
          <w:b/>
          <w:sz w:val="40"/>
          <w:szCs w:val="40"/>
        </w:rPr>
        <w:t xml:space="preserve">CICLO DE </w:t>
      </w:r>
      <w:r w:rsidR="008B390D" w:rsidRPr="00F41C72">
        <w:rPr>
          <w:b/>
          <w:sz w:val="40"/>
          <w:szCs w:val="40"/>
        </w:rPr>
        <w:t xml:space="preserve">GRADO </w:t>
      </w:r>
      <w:r w:rsidR="006A50D8">
        <w:rPr>
          <w:b/>
          <w:sz w:val="40"/>
          <w:szCs w:val="40"/>
        </w:rPr>
        <w:t xml:space="preserve">SUPERIOR EN DESARROLLO DE APLICACIONES </w:t>
      </w:r>
      <w:r w:rsidR="00875022">
        <w:rPr>
          <w:b/>
          <w:sz w:val="40"/>
          <w:szCs w:val="40"/>
        </w:rPr>
        <w:t>WEB</w:t>
      </w:r>
      <w:r w:rsidR="002C10CC">
        <w:rPr>
          <w:b/>
          <w:sz w:val="40"/>
          <w:szCs w:val="40"/>
        </w:rPr>
        <w:t>/MULTIPLATAFORMA</w:t>
      </w:r>
    </w:p>
    <w:p w14:paraId="69BE5D19" w14:textId="68A588F9" w:rsidR="008B390D" w:rsidRPr="008B390D" w:rsidRDefault="008B390D"/>
    <w:p w14:paraId="47066DAF" w14:textId="371632D1" w:rsidR="008B390D" w:rsidRDefault="008B390D"/>
    <w:p w14:paraId="5CAAB81A" w14:textId="117955AE" w:rsidR="006B1993" w:rsidRPr="008B390D" w:rsidRDefault="006B1993"/>
    <w:p w14:paraId="1C659C02" w14:textId="016550C5" w:rsidR="006B1993" w:rsidRPr="006B1993" w:rsidRDefault="006A50D8" w:rsidP="006B1993">
      <w:pPr>
        <w:jc w:val="center"/>
        <w:rPr>
          <w:sz w:val="32"/>
          <w:szCs w:val="32"/>
        </w:rPr>
      </w:pPr>
      <w:r>
        <w:rPr>
          <w:sz w:val="32"/>
          <w:szCs w:val="32"/>
        </w:rPr>
        <w:t xml:space="preserve">Proyecto </w:t>
      </w:r>
      <w:r w:rsidR="002C10CC">
        <w:rPr>
          <w:sz w:val="32"/>
          <w:szCs w:val="32"/>
        </w:rPr>
        <w:t>Intermodular II</w:t>
      </w:r>
    </w:p>
    <w:p w14:paraId="011EB50C" w14:textId="37C335D6" w:rsidR="008B390D" w:rsidRPr="008B390D" w:rsidRDefault="008B390D"/>
    <w:p w14:paraId="1214494E" w14:textId="1284F027" w:rsidR="00F41C72" w:rsidRDefault="00F41C72"/>
    <w:p w14:paraId="2F4CF4CD" w14:textId="158FF54F" w:rsidR="00F41C72" w:rsidRDefault="00F41C72"/>
    <w:p w14:paraId="36583C0B" w14:textId="4A65B730" w:rsidR="006B1993" w:rsidRPr="00951F0C" w:rsidRDefault="00D72CBC" w:rsidP="00951F0C">
      <w:pPr>
        <w:spacing w:line="360" w:lineRule="exact"/>
        <w:jc w:val="center"/>
        <w:rPr>
          <w:sz w:val="36"/>
          <w:szCs w:val="36"/>
        </w:rPr>
      </w:pPr>
      <w:r>
        <w:rPr>
          <w:sz w:val="36"/>
          <w:szCs w:val="36"/>
        </w:rPr>
        <w:t>Proyecto HogwartsWeb</w:t>
      </w:r>
    </w:p>
    <w:p w14:paraId="720452D7" w14:textId="0F4F00D4" w:rsidR="006B1993" w:rsidRDefault="006B1993" w:rsidP="006B1993">
      <w:pPr>
        <w:jc w:val="right"/>
        <w:rPr>
          <w:sz w:val="28"/>
          <w:szCs w:val="28"/>
        </w:rPr>
      </w:pPr>
    </w:p>
    <w:p w14:paraId="2AEAE65C" w14:textId="77777777" w:rsidR="006B1993" w:rsidRDefault="006B1993" w:rsidP="006B1993">
      <w:pPr>
        <w:jc w:val="right"/>
        <w:rPr>
          <w:sz w:val="28"/>
          <w:szCs w:val="28"/>
        </w:rPr>
      </w:pPr>
    </w:p>
    <w:p w14:paraId="109432C3" w14:textId="77777777" w:rsidR="006B1993" w:rsidRDefault="006B1993" w:rsidP="006B1993">
      <w:pPr>
        <w:jc w:val="right"/>
        <w:rPr>
          <w:sz w:val="28"/>
          <w:szCs w:val="28"/>
        </w:rPr>
      </w:pPr>
    </w:p>
    <w:p w14:paraId="206C266D" w14:textId="77777777" w:rsidR="006B1993" w:rsidRDefault="006B1993" w:rsidP="006B1993">
      <w:pPr>
        <w:jc w:val="right"/>
        <w:rPr>
          <w:sz w:val="28"/>
          <w:szCs w:val="28"/>
        </w:rPr>
      </w:pPr>
    </w:p>
    <w:p w14:paraId="700AF74A" w14:textId="7AED6B5D" w:rsidR="006B1993" w:rsidRPr="006B1993" w:rsidRDefault="006B1993" w:rsidP="00951F0C">
      <w:pPr>
        <w:jc w:val="right"/>
        <w:rPr>
          <w:sz w:val="28"/>
          <w:szCs w:val="28"/>
        </w:rPr>
      </w:pPr>
      <w:r w:rsidRPr="006B1993">
        <w:rPr>
          <w:sz w:val="28"/>
          <w:szCs w:val="28"/>
        </w:rPr>
        <w:t xml:space="preserve">Autor: </w:t>
      </w:r>
      <w:r w:rsidR="00D72CBC">
        <w:rPr>
          <w:b/>
          <w:bCs/>
          <w:sz w:val="28"/>
          <w:szCs w:val="28"/>
        </w:rPr>
        <w:t>Carlos Chacón Cazallas</w:t>
      </w:r>
    </w:p>
    <w:p w14:paraId="6FBDCDF6" w14:textId="77777777" w:rsidR="006B1993" w:rsidRPr="006B1993" w:rsidRDefault="006B1993" w:rsidP="006B1993">
      <w:pPr>
        <w:jc w:val="right"/>
        <w:rPr>
          <w:sz w:val="28"/>
          <w:szCs w:val="28"/>
        </w:rPr>
      </w:pPr>
    </w:p>
    <w:p w14:paraId="5F934EC6" w14:textId="04F6991A" w:rsidR="006B1993" w:rsidRDefault="006B1993" w:rsidP="002C10CC">
      <w:pPr>
        <w:ind w:left="2268" w:firstLine="708"/>
        <w:jc w:val="right"/>
        <w:rPr>
          <w:sz w:val="28"/>
          <w:szCs w:val="28"/>
        </w:rPr>
      </w:pPr>
      <w:r w:rsidRPr="006B1993">
        <w:rPr>
          <w:sz w:val="28"/>
          <w:szCs w:val="28"/>
        </w:rPr>
        <w:t xml:space="preserve">Tutor: </w:t>
      </w:r>
      <w:r w:rsidR="008B741D">
        <w:rPr>
          <w:b/>
          <w:bCs/>
          <w:sz w:val="28"/>
          <w:szCs w:val="28"/>
        </w:rPr>
        <w:t>Jesús</w:t>
      </w:r>
      <w:r w:rsidR="00D72CBC">
        <w:rPr>
          <w:b/>
          <w:bCs/>
          <w:sz w:val="28"/>
          <w:szCs w:val="28"/>
        </w:rPr>
        <w:t xml:space="preserve"> Santiago</w:t>
      </w:r>
      <w:r w:rsidR="008B741D">
        <w:rPr>
          <w:b/>
          <w:bCs/>
          <w:sz w:val="28"/>
          <w:szCs w:val="28"/>
        </w:rPr>
        <w:t xml:space="preserve"> Rico</w:t>
      </w:r>
    </w:p>
    <w:p w14:paraId="3141FE3D" w14:textId="77777777" w:rsidR="00966EB2" w:rsidRDefault="00966EB2" w:rsidP="00966EB2">
      <w:pPr>
        <w:jc w:val="center"/>
        <w:rPr>
          <w:sz w:val="28"/>
          <w:szCs w:val="28"/>
        </w:rPr>
      </w:pPr>
      <w:r>
        <w:rPr>
          <w:sz w:val="28"/>
          <w:szCs w:val="28"/>
        </w:rPr>
        <w:t xml:space="preserve">     </w:t>
      </w:r>
    </w:p>
    <w:p w14:paraId="4BC32ABF" w14:textId="7F398C32" w:rsidR="00966EB2" w:rsidRDefault="00966EB2" w:rsidP="002C10CC">
      <w:pPr>
        <w:jc w:val="right"/>
        <w:rPr>
          <w:sz w:val="28"/>
          <w:szCs w:val="28"/>
        </w:rPr>
      </w:pPr>
      <w:r>
        <w:rPr>
          <w:sz w:val="28"/>
          <w:szCs w:val="28"/>
        </w:rPr>
        <w:t xml:space="preserve">     Año: </w:t>
      </w:r>
      <w:r w:rsidR="008B741D">
        <w:rPr>
          <w:b/>
          <w:bCs/>
          <w:sz w:val="28"/>
          <w:szCs w:val="28"/>
        </w:rPr>
        <w:t>2026</w:t>
      </w:r>
    </w:p>
    <w:p w14:paraId="194BD142" w14:textId="77777777" w:rsidR="006B1993" w:rsidRDefault="006B1993" w:rsidP="006B1993">
      <w:pPr>
        <w:jc w:val="right"/>
        <w:rPr>
          <w:sz w:val="28"/>
          <w:szCs w:val="28"/>
        </w:rPr>
      </w:pPr>
    </w:p>
    <w:p w14:paraId="0CA78BB9" w14:textId="77777777" w:rsidR="00C57EA3" w:rsidRDefault="00C57EA3" w:rsidP="006B1993">
      <w:pPr>
        <w:jc w:val="right"/>
        <w:rPr>
          <w:sz w:val="28"/>
          <w:szCs w:val="28"/>
        </w:rPr>
        <w:sectPr w:rsidR="00C57EA3" w:rsidSect="00D24FA4">
          <w:headerReference w:type="default" r:id="rId8"/>
          <w:footerReference w:type="even" r:id="rId9"/>
          <w:footerReference w:type="default" r:id="rId10"/>
          <w:headerReference w:type="first" r:id="rId11"/>
          <w:footerReference w:type="first" r:id="rId12"/>
          <w:pgSz w:w="11900" w:h="16840"/>
          <w:pgMar w:top="1418" w:right="1134" w:bottom="1418" w:left="1985" w:header="709" w:footer="709" w:gutter="0"/>
          <w:cols w:space="708"/>
          <w:docGrid w:linePitch="360"/>
        </w:sectPr>
      </w:pPr>
    </w:p>
    <w:p w14:paraId="12A7FB45"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lastRenderedPageBreak/>
        <w:t>La estructura de la memoria es la habitual en los proyectos</w:t>
      </w:r>
      <w:r w:rsidR="006E0956">
        <w:rPr>
          <w:rFonts w:ascii="Times New Roman" w:eastAsia="Times New Roman" w:hAnsi="Times New Roman"/>
          <w:lang w:val="es-ES"/>
        </w:rPr>
        <w:t xml:space="preserve"> e</w:t>
      </w:r>
      <w:r w:rsidRPr="00D2166A">
        <w:rPr>
          <w:rFonts w:ascii="Times New Roman" w:eastAsia="Times New Roman" w:hAnsi="Times New Roman"/>
          <w:lang w:val="es-ES"/>
        </w:rPr>
        <w:t xml:space="preserve">s muy básica y </w:t>
      </w:r>
      <w:r w:rsidR="006A50D8">
        <w:rPr>
          <w:rFonts w:ascii="Times New Roman" w:eastAsia="Times New Roman" w:hAnsi="Times New Roman"/>
          <w:lang w:val="es-ES"/>
        </w:rPr>
        <w:t>debe contener</w:t>
      </w:r>
      <w:r w:rsidR="006E0956">
        <w:rPr>
          <w:rFonts w:ascii="Times New Roman" w:eastAsia="Times New Roman" w:hAnsi="Times New Roman"/>
          <w:lang w:val="es-ES"/>
        </w:rPr>
        <w:t>:</w:t>
      </w:r>
    </w:p>
    <w:p w14:paraId="515F4F58" w14:textId="77777777" w:rsidR="004F7012" w:rsidRPr="00C04D45" w:rsidRDefault="00D2166A" w:rsidP="004F7012">
      <w:pPr>
        <w:pStyle w:val="Default"/>
        <w:rPr>
          <w:rFonts w:ascii="Times New Roman" w:hAnsi="Times New Roman" w:cs="Times New Roman"/>
          <w:sz w:val="22"/>
          <w:szCs w:val="22"/>
        </w:rPr>
      </w:pPr>
      <w:r w:rsidRPr="00C04D45">
        <w:rPr>
          <w:rFonts w:ascii="Times New Roman" w:eastAsia="Times New Roman" w:hAnsi="Times New Roman" w:cs="Times New Roman"/>
          <w:sz w:val="22"/>
          <w:szCs w:val="22"/>
        </w:rPr>
        <w:t xml:space="preserve">- </w:t>
      </w:r>
      <w:r w:rsidR="004F7012" w:rsidRPr="00C04D45">
        <w:rPr>
          <w:rFonts w:ascii="Times New Roman" w:hAnsi="Times New Roman" w:cs="Times New Roman"/>
          <w:sz w:val="22"/>
          <w:szCs w:val="22"/>
        </w:rPr>
        <w:t xml:space="preserve">Portada </w:t>
      </w:r>
    </w:p>
    <w:p w14:paraId="5073D589" w14:textId="77777777" w:rsidR="00D2166A" w:rsidRPr="00C04D45" w:rsidRDefault="004F7012" w:rsidP="004F7012">
      <w:pPr>
        <w:spacing w:before="0" w:line="240" w:lineRule="auto"/>
        <w:rPr>
          <w:rFonts w:ascii="Times New Roman" w:hAnsi="Times New Roman"/>
          <w:sz w:val="22"/>
          <w:szCs w:val="22"/>
        </w:rPr>
      </w:pPr>
      <w:r w:rsidRPr="00C04D45">
        <w:rPr>
          <w:rFonts w:ascii="Times New Roman" w:hAnsi="Times New Roman"/>
          <w:sz w:val="22"/>
          <w:szCs w:val="22"/>
        </w:rPr>
        <w:t>Ver modelo adjunto.</w:t>
      </w:r>
    </w:p>
    <w:p w14:paraId="06D3B833" w14:textId="77777777" w:rsidR="004F7012" w:rsidRPr="00C04D45" w:rsidRDefault="004F7012" w:rsidP="004F7012">
      <w:pPr>
        <w:spacing w:before="0" w:line="240" w:lineRule="auto"/>
        <w:rPr>
          <w:rFonts w:ascii="Times New Roman" w:eastAsia="Times New Roman" w:hAnsi="Times New Roman"/>
          <w:sz w:val="22"/>
          <w:szCs w:val="22"/>
          <w:lang w:val="es-ES"/>
        </w:rPr>
      </w:pPr>
    </w:p>
    <w:p w14:paraId="034E1E53" w14:textId="77777777" w:rsidR="004F7012" w:rsidRPr="00C04D45" w:rsidRDefault="004F7012" w:rsidP="004F7012">
      <w:pPr>
        <w:pStyle w:val="Default"/>
        <w:rPr>
          <w:rFonts w:ascii="Times New Roman" w:hAnsi="Times New Roman" w:cs="Times New Roman"/>
          <w:sz w:val="22"/>
          <w:szCs w:val="22"/>
        </w:rPr>
      </w:pPr>
      <w:r w:rsidRPr="00C04D45">
        <w:rPr>
          <w:rFonts w:ascii="Times New Roman" w:hAnsi="Times New Roman" w:cs="Times New Roman"/>
          <w:sz w:val="22"/>
          <w:szCs w:val="22"/>
        </w:rPr>
        <w:t xml:space="preserve">- [Opcional] Dedicatoria </w:t>
      </w:r>
    </w:p>
    <w:p w14:paraId="66EE068E" w14:textId="77777777" w:rsidR="004F7012" w:rsidRPr="00C04D45" w:rsidRDefault="004F7012" w:rsidP="00966EB2">
      <w:pPr>
        <w:spacing w:before="0" w:line="240" w:lineRule="auto"/>
        <w:jc w:val="both"/>
        <w:rPr>
          <w:rFonts w:ascii="Times New Roman" w:eastAsia="Times New Roman" w:hAnsi="Times New Roman"/>
          <w:sz w:val="22"/>
          <w:szCs w:val="22"/>
          <w:lang w:val="es-ES"/>
        </w:rPr>
      </w:pPr>
      <w:r w:rsidRPr="00C04D45">
        <w:rPr>
          <w:rFonts w:ascii="Times New Roman" w:hAnsi="Times New Roman"/>
          <w:sz w:val="22"/>
          <w:szCs w:val="22"/>
        </w:rPr>
        <w:t>Se podrá añadir una única página con dedicatorias con alineación a la derecha con ubicación vertical central.</w:t>
      </w:r>
    </w:p>
    <w:p w14:paraId="547E5C77" w14:textId="77777777" w:rsidR="004F7012" w:rsidRPr="00C04D45" w:rsidRDefault="004F7012" w:rsidP="003A2775">
      <w:pPr>
        <w:pStyle w:val="Default"/>
        <w:rPr>
          <w:rFonts w:ascii="Times New Roman" w:eastAsia="Times New Roman" w:hAnsi="Times New Roman" w:cs="Times New Roman"/>
          <w:sz w:val="22"/>
          <w:szCs w:val="22"/>
        </w:rPr>
      </w:pPr>
    </w:p>
    <w:p w14:paraId="0EAE1AC6" w14:textId="77777777" w:rsidR="003A2775" w:rsidRPr="00C04D45" w:rsidRDefault="00D2166A" w:rsidP="003A2775">
      <w:pPr>
        <w:pStyle w:val="Default"/>
        <w:rPr>
          <w:rFonts w:ascii="Times New Roman" w:hAnsi="Times New Roman" w:cs="Times New Roman"/>
          <w:sz w:val="22"/>
          <w:szCs w:val="22"/>
        </w:rPr>
      </w:pPr>
      <w:r w:rsidRPr="00C04D45">
        <w:rPr>
          <w:rFonts w:ascii="Times New Roman" w:eastAsia="Times New Roman" w:hAnsi="Times New Roman" w:cs="Times New Roman"/>
          <w:sz w:val="22"/>
          <w:szCs w:val="22"/>
        </w:rPr>
        <w:t xml:space="preserve">- </w:t>
      </w:r>
      <w:r w:rsidR="003A2775" w:rsidRPr="00C04D45">
        <w:rPr>
          <w:rFonts w:ascii="Times New Roman" w:hAnsi="Times New Roman" w:cs="Times New Roman"/>
          <w:sz w:val="22"/>
          <w:szCs w:val="22"/>
        </w:rPr>
        <w:t xml:space="preserve">Resumen </w:t>
      </w:r>
    </w:p>
    <w:p w14:paraId="4845D3BA" w14:textId="77777777" w:rsidR="00D2166A" w:rsidRPr="00C04D45" w:rsidRDefault="003A2775" w:rsidP="00714FA1">
      <w:pPr>
        <w:spacing w:before="0" w:line="240" w:lineRule="auto"/>
        <w:jc w:val="both"/>
        <w:rPr>
          <w:rFonts w:ascii="Times New Roman" w:hAnsi="Times New Roman"/>
          <w:sz w:val="22"/>
          <w:szCs w:val="22"/>
        </w:rPr>
      </w:pPr>
      <w:r w:rsidRPr="00C04D45">
        <w:rPr>
          <w:rFonts w:ascii="Times New Roman" w:hAnsi="Times New Roman"/>
          <w:sz w:val="22"/>
          <w:szCs w:val="22"/>
        </w:rPr>
        <w:t>Se realizará en castellano y su extensión máxima será de una página en la que se realizará un resumen del trabajo en el que quede reflejado el objetivo principal del trabajo y sus resultados.</w:t>
      </w:r>
    </w:p>
    <w:p w14:paraId="39D87072" w14:textId="77777777" w:rsidR="004F7012" w:rsidRPr="00C04D45" w:rsidRDefault="004F7012" w:rsidP="00714FA1">
      <w:pPr>
        <w:spacing w:before="0" w:line="240" w:lineRule="auto"/>
        <w:jc w:val="both"/>
        <w:rPr>
          <w:rFonts w:ascii="Times New Roman" w:eastAsia="Times New Roman" w:hAnsi="Times New Roman"/>
          <w:sz w:val="22"/>
          <w:szCs w:val="22"/>
          <w:lang w:val="es-ES"/>
        </w:rPr>
      </w:pPr>
    </w:p>
    <w:p w14:paraId="3F5E9224" w14:textId="77777777" w:rsidR="004F7012" w:rsidRPr="00C04D45" w:rsidRDefault="004F7012" w:rsidP="00714FA1">
      <w:pPr>
        <w:pStyle w:val="Default"/>
        <w:jc w:val="both"/>
        <w:rPr>
          <w:rFonts w:ascii="Times New Roman" w:hAnsi="Times New Roman" w:cs="Times New Roman"/>
          <w:sz w:val="22"/>
          <w:szCs w:val="22"/>
        </w:rPr>
      </w:pPr>
      <w:r w:rsidRPr="00C04D45">
        <w:rPr>
          <w:rFonts w:ascii="Times New Roman" w:hAnsi="Times New Roman" w:cs="Times New Roman"/>
          <w:sz w:val="22"/>
          <w:szCs w:val="22"/>
        </w:rPr>
        <w:t xml:space="preserve">- Índices </w:t>
      </w:r>
    </w:p>
    <w:p w14:paraId="2A1948EB" w14:textId="77777777" w:rsidR="004F7012" w:rsidRPr="00C04D45" w:rsidRDefault="004F7012" w:rsidP="00714FA1">
      <w:pPr>
        <w:spacing w:before="0" w:line="240" w:lineRule="auto"/>
        <w:jc w:val="both"/>
        <w:rPr>
          <w:rFonts w:ascii="Times New Roman" w:eastAsia="Times New Roman" w:hAnsi="Times New Roman"/>
          <w:sz w:val="22"/>
          <w:szCs w:val="22"/>
          <w:lang w:val="es-ES"/>
        </w:rPr>
      </w:pPr>
      <w:r w:rsidRPr="00C04D45">
        <w:rPr>
          <w:rFonts w:ascii="Times New Roman" w:hAnsi="Times New Roman"/>
          <w:sz w:val="22"/>
          <w:szCs w:val="22"/>
        </w:rPr>
        <w:t xml:space="preserve">Siempre incluirá un </w:t>
      </w:r>
      <w:r w:rsidRPr="00C04D45">
        <w:rPr>
          <w:rFonts w:ascii="Times New Roman" w:hAnsi="Times New Roman"/>
          <w:b/>
          <w:bCs/>
          <w:sz w:val="22"/>
          <w:szCs w:val="22"/>
        </w:rPr>
        <w:t>índice general</w:t>
      </w:r>
      <w:r w:rsidRPr="00C04D45">
        <w:rPr>
          <w:rFonts w:ascii="Times New Roman" w:hAnsi="Times New Roman"/>
          <w:sz w:val="22"/>
          <w:szCs w:val="22"/>
        </w:rPr>
        <w:t xml:space="preserve"> de los capítulos y secciones del documento, no más allá de las subsecciones. Este índice no recogerá las secciones precedentes en estos preliminares. Además, se incluirán también como norma general </w:t>
      </w:r>
      <w:r w:rsidRPr="00C04D45">
        <w:rPr>
          <w:rFonts w:ascii="Times New Roman" w:hAnsi="Times New Roman"/>
          <w:b/>
          <w:bCs/>
          <w:sz w:val="22"/>
          <w:szCs w:val="22"/>
        </w:rPr>
        <w:t xml:space="preserve">índices </w:t>
      </w:r>
      <w:r w:rsidRPr="00C04D45">
        <w:rPr>
          <w:rFonts w:ascii="Times New Roman" w:hAnsi="Times New Roman"/>
          <w:sz w:val="22"/>
          <w:szCs w:val="22"/>
        </w:rPr>
        <w:t>para:</w:t>
      </w:r>
      <w:r w:rsidRPr="00C04D45">
        <w:rPr>
          <w:rFonts w:ascii="Times New Roman" w:hAnsi="Times New Roman"/>
          <w:b/>
          <w:bCs/>
          <w:sz w:val="22"/>
          <w:szCs w:val="22"/>
        </w:rPr>
        <w:t xml:space="preserve"> figuras y tablas</w:t>
      </w:r>
      <w:r w:rsidRPr="00C04D45">
        <w:rPr>
          <w:rFonts w:ascii="Times New Roman" w:hAnsi="Times New Roman"/>
          <w:sz w:val="22"/>
          <w:szCs w:val="22"/>
        </w:rPr>
        <w:t>. Las figuras, tablas, se numerarán con numeración consecutiva precedida del número del capítulo de aparición.</w:t>
      </w:r>
    </w:p>
    <w:p w14:paraId="270F310B" w14:textId="77777777" w:rsidR="004F7012" w:rsidRDefault="004F7012" w:rsidP="00D2166A">
      <w:pPr>
        <w:spacing w:before="0" w:line="240" w:lineRule="auto"/>
        <w:rPr>
          <w:rFonts w:ascii="Times New Roman" w:eastAsia="Times New Roman" w:hAnsi="Times New Roman"/>
          <w:lang w:val="es-ES"/>
        </w:rPr>
      </w:pPr>
    </w:p>
    <w:p w14:paraId="0CD94C64"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1. Introducción</w:t>
      </w:r>
    </w:p>
    <w:p w14:paraId="07544032"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Planteamiento del problema</w:t>
      </w:r>
    </w:p>
    <w:p w14:paraId="462F638E"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Objetivos</w:t>
      </w:r>
    </w:p>
    <w:p w14:paraId="230B0A91"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ab/>
        <w:t>Metodología</w:t>
      </w:r>
    </w:p>
    <w:p w14:paraId="79A11731"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2. Descripción del problema.</w:t>
      </w:r>
    </w:p>
    <w:p w14:paraId="3403ADAF"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3. El Proyecto Software</w:t>
      </w:r>
    </w:p>
    <w:p w14:paraId="0C2AE839"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4. Solución</w:t>
      </w:r>
    </w:p>
    <w:p w14:paraId="651B776C" w14:textId="77777777" w:rsidR="00D2166A" w:rsidRP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5. Evaluación</w:t>
      </w:r>
    </w:p>
    <w:p w14:paraId="69C14439" w14:textId="77777777" w:rsidR="00D2166A" w:rsidRDefault="00D2166A" w:rsidP="00D2166A">
      <w:pPr>
        <w:spacing w:before="0" w:line="240" w:lineRule="auto"/>
        <w:rPr>
          <w:rFonts w:ascii="Times New Roman" w:eastAsia="Times New Roman" w:hAnsi="Times New Roman"/>
          <w:lang w:val="es-ES"/>
        </w:rPr>
      </w:pPr>
      <w:r w:rsidRPr="00D2166A">
        <w:rPr>
          <w:rFonts w:ascii="Times New Roman" w:eastAsia="Times New Roman" w:hAnsi="Times New Roman"/>
          <w:lang w:val="es-ES"/>
        </w:rPr>
        <w:t>6. Conclusión</w:t>
      </w:r>
    </w:p>
    <w:p w14:paraId="36631E51" w14:textId="77777777" w:rsidR="00C31166" w:rsidRDefault="00C31166" w:rsidP="00D2166A">
      <w:pPr>
        <w:spacing w:before="0" w:line="240" w:lineRule="auto"/>
        <w:rPr>
          <w:rFonts w:ascii="Times New Roman" w:eastAsia="Times New Roman" w:hAnsi="Times New Roman"/>
          <w:lang w:val="es-ES"/>
        </w:rPr>
      </w:pPr>
    </w:p>
    <w:p w14:paraId="138EDA93" w14:textId="77777777" w:rsidR="00C31166" w:rsidRPr="00C04D45" w:rsidRDefault="00C31166" w:rsidP="00C31166">
      <w:pPr>
        <w:pStyle w:val="Default"/>
        <w:rPr>
          <w:rFonts w:ascii="Times New Roman" w:hAnsi="Times New Roman" w:cs="Times New Roman"/>
          <w:sz w:val="22"/>
          <w:szCs w:val="22"/>
        </w:rPr>
      </w:pPr>
      <w:r w:rsidRPr="00C04D45">
        <w:rPr>
          <w:rFonts w:ascii="Times New Roman" w:hAnsi="Times New Roman" w:cs="Times New Roman"/>
          <w:sz w:val="22"/>
          <w:szCs w:val="22"/>
        </w:rPr>
        <w:t xml:space="preserve">[Opcional] Anexos </w:t>
      </w:r>
    </w:p>
    <w:p w14:paraId="6A640860" w14:textId="77777777" w:rsidR="00C31166" w:rsidRPr="00C04D45" w:rsidRDefault="00C31166" w:rsidP="00C31166">
      <w:pPr>
        <w:spacing w:before="0" w:line="240" w:lineRule="auto"/>
        <w:jc w:val="both"/>
        <w:rPr>
          <w:rFonts w:ascii="Times New Roman" w:hAnsi="Times New Roman"/>
          <w:sz w:val="22"/>
          <w:szCs w:val="22"/>
        </w:rPr>
      </w:pPr>
      <w:r w:rsidRPr="00C04D45">
        <w:rPr>
          <w:rFonts w:ascii="Times New Roman" w:hAnsi="Times New Roman"/>
          <w:sz w:val="22"/>
          <w:szCs w:val="22"/>
        </w:rPr>
        <w:t xml:space="preserve">Material suplementario que podrá consistir en breves manuales, listados de código fuente, </w:t>
      </w:r>
      <w:r w:rsidR="00D055B3" w:rsidRPr="00C04D45">
        <w:rPr>
          <w:rFonts w:ascii="Times New Roman" w:hAnsi="Times New Roman"/>
          <w:sz w:val="22"/>
          <w:szCs w:val="22"/>
        </w:rPr>
        <w:t>esquemas, etc.</w:t>
      </w:r>
      <w:r w:rsidRPr="00C04D45">
        <w:rPr>
          <w:rFonts w:ascii="Times New Roman" w:hAnsi="Times New Roman"/>
          <w:sz w:val="22"/>
          <w:szCs w:val="22"/>
        </w:rPr>
        <w:t xml:space="preserve"> Se recomienda que no sean excesivamente voluminosos, aunque su extensión no estará sometida a regulación por afectar esta únicamente al texto principal.</w:t>
      </w:r>
    </w:p>
    <w:p w14:paraId="1AA235F3" w14:textId="77777777" w:rsidR="00C31166" w:rsidRPr="00C04D45" w:rsidRDefault="00C31166" w:rsidP="00C31166">
      <w:pPr>
        <w:spacing w:before="0" w:line="240" w:lineRule="auto"/>
        <w:rPr>
          <w:rFonts w:ascii="Times New Roman" w:eastAsia="Times New Roman" w:hAnsi="Times New Roman"/>
          <w:lang w:val="es-ES"/>
        </w:rPr>
      </w:pPr>
    </w:p>
    <w:p w14:paraId="5BFC7468" w14:textId="77777777" w:rsidR="00C31166" w:rsidRPr="00C04D45" w:rsidRDefault="00C31166" w:rsidP="00C31166">
      <w:pPr>
        <w:pStyle w:val="Default"/>
        <w:rPr>
          <w:rFonts w:ascii="Times New Roman" w:hAnsi="Times New Roman" w:cs="Times New Roman"/>
          <w:sz w:val="22"/>
          <w:szCs w:val="22"/>
        </w:rPr>
      </w:pPr>
      <w:r w:rsidRPr="00C04D45">
        <w:rPr>
          <w:rFonts w:ascii="Times New Roman" w:hAnsi="Times New Roman" w:cs="Times New Roman"/>
          <w:sz w:val="22"/>
          <w:szCs w:val="22"/>
        </w:rPr>
        <w:t>Lista de Referencias</w:t>
      </w:r>
    </w:p>
    <w:p w14:paraId="7F0A9E68" w14:textId="77777777" w:rsidR="00653358" w:rsidRPr="00C04D45" w:rsidRDefault="00C31166" w:rsidP="00C31166">
      <w:pPr>
        <w:jc w:val="both"/>
        <w:rPr>
          <w:rFonts w:ascii="Times New Roman" w:hAnsi="Times New Roman"/>
          <w:sz w:val="22"/>
          <w:szCs w:val="22"/>
        </w:rPr>
      </w:pPr>
      <w:r w:rsidRPr="00C04D45">
        <w:rPr>
          <w:rFonts w:ascii="Times New Roman" w:hAnsi="Times New Roman"/>
          <w:sz w:val="22"/>
          <w:szCs w:val="22"/>
        </w:rPr>
        <w:t xml:space="preserve">Esta sección, incluirá un listado por orden alfabético del primer apellido del primer autor con todas las obras en que se ha basado para la realización del Proyecto Final de Ciclo en las que se especificará: autor/es, título, editorial, año de publicación etc. Sólo se incluirán en esta sección las referencias bibliográficas que hayan sido citadas en el documento. </w:t>
      </w:r>
    </w:p>
    <w:p w14:paraId="556BF9CF" w14:textId="77777777" w:rsidR="006E0956" w:rsidRPr="00C04D45" w:rsidRDefault="006E0956" w:rsidP="00C31166">
      <w:pPr>
        <w:jc w:val="both"/>
        <w:rPr>
          <w:rFonts w:ascii="Times New Roman" w:hAnsi="Times New Roman"/>
          <w:sz w:val="22"/>
          <w:szCs w:val="22"/>
        </w:rPr>
      </w:pPr>
      <w:r w:rsidRPr="00C04D45">
        <w:rPr>
          <w:rFonts w:ascii="Times New Roman" w:hAnsi="Times New Roman"/>
          <w:sz w:val="22"/>
          <w:szCs w:val="22"/>
        </w:rPr>
        <w:t>Cuando se desee incluir referencias a páginas genéricas de la Web sin mención expresa a un artículo con título y autor definido, dichas referencias podrán hacerse como notas al pie de página o en este apartado.</w:t>
      </w:r>
    </w:p>
    <w:p w14:paraId="2A5B681F" w14:textId="27D5B6C4" w:rsidR="00C57EA3" w:rsidRDefault="00C57EA3" w:rsidP="00C57EA3">
      <w:pPr>
        <w:jc w:val="both"/>
        <w:rPr>
          <w:sz w:val="28"/>
          <w:szCs w:val="28"/>
        </w:rPr>
      </w:pPr>
    </w:p>
    <w:p w14:paraId="0FB632A6" w14:textId="77777777" w:rsidR="00C57EA3" w:rsidRDefault="00C57EA3" w:rsidP="00C57EA3">
      <w:pPr>
        <w:jc w:val="both"/>
        <w:rPr>
          <w:sz w:val="28"/>
          <w:szCs w:val="28"/>
        </w:rPr>
        <w:sectPr w:rsidR="00C57EA3" w:rsidSect="00D24FA4">
          <w:headerReference w:type="default" r:id="rId13"/>
          <w:pgSz w:w="11900" w:h="16840"/>
          <w:pgMar w:top="1418" w:right="1134" w:bottom="1418" w:left="1985" w:header="709" w:footer="709" w:gutter="0"/>
          <w:cols w:space="708"/>
          <w:docGrid w:linePitch="360"/>
        </w:sectPr>
      </w:pPr>
    </w:p>
    <w:sdt>
      <w:sdtPr>
        <w:id w:val="1564682387"/>
        <w:docPartObj>
          <w:docPartGallery w:val="Table of Contents"/>
          <w:docPartUnique/>
        </w:docPartObj>
      </w:sdtPr>
      <w:sdtEndPr>
        <w:rPr>
          <w:rFonts w:asciiTheme="minorHAnsi" w:eastAsiaTheme="minorEastAsia" w:hAnsiTheme="minorHAnsi"/>
          <w:b/>
          <w:sz w:val="22"/>
          <w:szCs w:val="22"/>
          <w:lang w:val="es-ES"/>
        </w:rPr>
      </w:sdtEndPr>
      <w:sdtContent>
        <w:p w14:paraId="0AD1F0FC" w14:textId="349B48F5" w:rsidR="00DB7B3C" w:rsidRPr="0017057C" w:rsidRDefault="0017057C" w:rsidP="0017057C">
          <w:pPr>
            <w:rPr>
              <w:b/>
              <w:sz w:val="28"/>
              <w:szCs w:val="28"/>
            </w:rPr>
          </w:pPr>
          <w:r w:rsidRPr="00653358">
            <w:rPr>
              <w:b/>
              <w:sz w:val="28"/>
              <w:szCs w:val="28"/>
            </w:rPr>
            <w:t>ÍNDICE</w:t>
          </w:r>
        </w:p>
        <w:p w14:paraId="3316A4ED" w14:textId="10419B81" w:rsidR="00DB7B3C" w:rsidRPr="0017057C" w:rsidRDefault="00DB7B3C" w:rsidP="0017057C">
          <w:pPr>
            <w:pStyle w:val="TDC1"/>
          </w:pPr>
          <w:r w:rsidRPr="0017057C">
            <w:t>Introducción</w:t>
          </w:r>
          <w:r w:rsidRPr="0017057C">
            <w:ptab w:relativeTo="margin" w:alignment="right" w:leader="dot"/>
          </w:r>
        </w:p>
        <w:p w14:paraId="06C1E67A" w14:textId="510CCC64" w:rsidR="00DB7B3C" w:rsidRDefault="00DB7B3C">
          <w:pPr>
            <w:pStyle w:val="TDC2"/>
            <w:ind w:left="216"/>
          </w:pPr>
          <w:r>
            <w:t>Planteamiento del Problema</w:t>
          </w:r>
          <w:r>
            <w:ptab w:relativeTo="margin" w:alignment="right" w:leader="dot"/>
          </w:r>
        </w:p>
        <w:p w14:paraId="57B389A5" w14:textId="24B53134" w:rsidR="00DB7B3C" w:rsidRDefault="00DB7B3C">
          <w:pPr>
            <w:pStyle w:val="TDC3"/>
            <w:ind w:left="446"/>
          </w:pPr>
          <w:r>
            <w:t>Objetivos</w:t>
          </w:r>
          <w:r>
            <w:ptab w:relativeTo="margin" w:alignment="right" w:leader="dot"/>
          </w:r>
        </w:p>
        <w:p w14:paraId="02257C7E" w14:textId="4ED64090" w:rsidR="000C7A44" w:rsidRDefault="000C7A44" w:rsidP="000C7A44">
          <w:pPr>
            <w:pStyle w:val="TDC3"/>
            <w:ind w:left="446"/>
          </w:pPr>
          <w:r>
            <w:t>Metodología</w:t>
          </w:r>
          <w:r>
            <w:ptab w:relativeTo="margin" w:alignment="right" w:leader="dot"/>
          </w:r>
        </w:p>
        <w:p w14:paraId="4AAEB6C1" w14:textId="08BDEBDF" w:rsidR="000C7A44" w:rsidRDefault="000C7A44" w:rsidP="0017057C">
          <w:pPr>
            <w:pStyle w:val="TDC1"/>
          </w:pPr>
          <w:r>
            <w:t>Descripción del Problema</w:t>
          </w:r>
          <w:r>
            <w:ptab w:relativeTo="margin" w:alignment="right" w:leader="dot"/>
          </w:r>
        </w:p>
        <w:p w14:paraId="62E0436F" w14:textId="67537BF8" w:rsidR="000C7A44" w:rsidRPr="0017057C" w:rsidRDefault="0017057C" w:rsidP="0017057C">
          <w:pPr>
            <w:pStyle w:val="TDC1"/>
          </w:pPr>
          <w:r>
            <w:t>El Proyecto Software</w:t>
          </w:r>
          <w:r>
            <w:ptab w:relativeTo="margin" w:alignment="right" w:leader="dot"/>
          </w:r>
        </w:p>
        <w:p w14:paraId="1DB4690B" w14:textId="21803B67" w:rsidR="00DB7B3C" w:rsidRDefault="0017057C" w:rsidP="0017057C">
          <w:pPr>
            <w:pStyle w:val="TDC1"/>
          </w:pPr>
          <w:r>
            <w:t>Solución</w:t>
          </w:r>
          <w:r w:rsidR="00DB7B3C">
            <w:ptab w:relativeTo="margin" w:alignment="right" w:leader="dot"/>
          </w:r>
        </w:p>
        <w:p w14:paraId="7D42FE30" w14:textId="304B6700" w:rsidR="0017057C" w:rsidRDefault="0017057C" w:rsidP="0017057C">
          <w:pPr>
            <w:pStyle w:val="TDC1"/>
          </w:pPr>
          <w:r>
            <w:t>Evaluación</w:t>
          </w:r>
          <w:r>
            <w:ptab w:relativeTo="margin" w:alignment="right" w:leader="dot"/>
          </w:r>
        </w:p>
        <w:p w14:paraId="6CE1AC2D" w14:textId="5600F02D" w:rsidR="00DB7B3C" w:rsidRDefault="00783D69" w:rsidP="0017057C">
          <w:pPr>
            <w:pStyle w:val="TDC1"/>
          </w:pPr>
          <w:r>
            <w:rPr>
              <w:noProof/>
              <w:sz w:val="28"/>
              <w:szCs w:val="28"/>
            </w:rPr>
            <mc:AlternateContent>
              <mc:Choice Requires="wps">
                <w:drawing>
                  <wp:anchor distT="0" distB="0" distL="114300" distR="114300" simplePos="0" relativeHeight="251661312" behindDoc="0" locked="0" layoutInCell="1" allowOverlap="1" wp14:anchorId="1F1C0C1C" wp14:editId="3C1D0D63">
                    <wp:simplePos x="0" y="0"/>
                    <wp:positionH relativeFrom="margin">
                      <wp:align>right</wp:align>
                    </wp:positionH>
                    <wp:positionV relativeFrom="paragraph">
                      <wp:posOffset>246034</wp:posOffset>
                    </wp:positionV>
                    <wp:extent cx="5680364" cy="47244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5680364" cy="4724400"/>
                            </a:xfrm>
                            <a:prstGeom prst="rect">
                              <a:avLst/>
                            </a:prstGeom>
                            <a:noFill/>
                            <a:ln w="6350">
                              <a:noFill/>
                            </a:ln>
                          </wps:spPr>
                          <wps:txbx>
                            <w:txbxContent>
                              <w:p w14:paraId="07989572" w14:textId="04F7AF18" w:rsidR="00745CFE" w:rsidRPr="00783D69" w:rsidRDefault="00745CFE">
                                <w:pPr>
                                  <w:rPr>
                                    <w:b/>
                                    <w:sz w:val="28"/>
                                  </w:rPr>
                                </w:pPr>
                                <w:r w:rsidRPr="00783D69">
                                  <w:rPr>
                                    <w:b/>
                                    <w:sz w:val="28"/>
                                  </w:rPr>
                                  <w:t>Resumen:</w:t>
                                </w:r>
                              </w:p>
                              <w:p w14:paraId="0ADFA6AD" w14:textId="452BC592" w:rsidR="00745CFE" w:rsidRPr="00783D69" w:rsidRDefault="00745CFE" w:rsidP="00783D69">
                                <w:pPr>
                                  <w:jc w:val="both"/>
                                  <w:rPr>
                                    <w:rFonts w:asciiTheme="minorHAnsi" w:hAnsiTheme="minorHAnsi" w:cstheme="minorHAnsi"/>
                                  </w:rPr>
                                </w:pPr>
                                <w:r w:rsidRPr="00783D69">
                                  <w:rPr>
                                    <w:rFonts w:asciiTheme="minorHAnsi" w:hAnsiTheme="minorHAnsi" w:cstheme="minorHAnsi"/>
                                  </w:rPr>
                                  <w:t xml:space="preserve">Mi Proyecto para este Trabajo de Fin de Grado/Curso de mi ciclo formativo de Desarrollo de Aplicaciones Web, se trata de una Pagina web ambientada y desarrollada bajo la famosa saga de películas de Harry Potter, apodado </w:t>
                                </w:r>
                                <w:r w:rsidR="009E6172">
                                  <w:rPr>
                                    <w:rFonts w:asciiTheme="minorHAnsi" w:hAnsiTheme="minorHAnsi" w:cstheme="minorHAnsi"/>
                                  </w:rPr>
                                  <w:t>como “HogwartsWeb” (Una web más guiada a lo personal, que a lo profesiona</w:t>
                                </w:r>
                                <w:r w:rsidRPr="00783D69">
                                  <w:rPr>
                                    <w:rFonts w:asciiTheme="minorHAnsi" w:hAnsiTheme="minorHAnsi" w:cstheme="minorHAnsi"/>
                                  </w:rPr>
                                  <w:t xml:space="preserve">l). </w:t>
                                </w:r>
                              </w:p>
                              <w:p w14:paraId="3A192684" w14:textId="7EBABFC8" w:rsidR="00745CFE" w:rsidRDefault="00745CFE" w:rsidP="00783D69">
                                <w:pPr>
                                  <w:jc w:val="both"/>
                                  <w:rPr>
                                    <w:rFonts w:asciiTheme="minorHAnsi" w:hAnsiTheme="minorHAnsi" w:cstheme="minorHAnsi"/>
                                  </w:rPr>
                                </w:pPr>
                                <w:r w:rsidRPr="00783D69">
                                  <w:rPr>
                                    <w:rFonts w:asciiTheme="minorHAnsi" w:hAnsiTheme="minorHAnsi" w:cstheme="minorHAnsi"/>
                                  </w:rPr>
                                  <w:t>Esta idea surge por la falta/carencia de páginas web con esta temática y tiene como objet</w:t>
                                </w:r>
                                <w:r>
                                  <w:rPr>
                                    <w:rFonts w:asciiTheme="minorHAnsi" w:hAnsiTheme="minorHAnsi" w:cstheme="minorHAnsi"/>
                                  </w:rPr>
                                  <w:t>ivo</w:t>
                                </w:r>
                                <w:r w:rsidRPr="00783D69">
                                  <w:rPr>
                                    <w:rFonts w:asciiTheme="minorHAnsi" w:hAnsiTheme="minorHAnsi" w:cstheme="minorHAnsi"/>
                                  </w:rPr>
                                  <w:t xml:space="preserve"> </w:t>
                                </w:r>
                                <w:r>
                                  <w:rPr>
                                    <w:rFonts w:asciiTheme="minorHAnsi" w:hAnsiTheme="minorHAnsi" w:cstheme="minorHAnsi"/>
                                  </w:rPr>
                                  <w:t>ser una</w:t>
                                </w:r>
                                <w:r w:rsidRPr="00783D69">
                                  <w:rPr>
                                    <w:rFonts w:asciiTheme="minorHAnsi" w:hAnsiTheme="minorHAnsi" w:cstheme="minorHAnsi"/>
                                  </w:rPr>
                                  <w:t xml:space="preserve"> página web más orientada al ocio, contando con</w:t>
                                </w:r>
                                <w:r>
                                  <w:rPr>
                                    <w:rFonts w:asciiTheme="minorHAnsi" w:hAnsiTheme="minorHAnsi" w:cstheme="minorHAnsi"/>
                                  </w:rPr>
                                  <w:t xml:space="preserve"> </w:t>
                                </w:r>
                                <w:r w:rsidRPr="00783D69">
                                  <w:rPr>
                                    <w:rFonts w:asciiTheme="minorHAnsi" w:hAnsiTheme="minorHAnsi" w:cstheme="minorHAnsi"/>
                                  </w:rPr>
                                  <w:t>apartados para que todo usuario, ya sea nuevo o veterano de la saga, pueda pasar un buen rato</w:t>
                                </w:r>
                                <w:r>
                                  <w:rPr>
                                    <w:rFonts w:asciiTheme="minorHAnsi" w:hAnsiTheme="minorHAnsi" w:cstheme="minorHAnsi"/>
                                  </w:rPr>
                                  <w:t>. Entre ellas, destacamos las siguientes;</w:t>
                                </w:r>
                              </w:p>
                              <w:p w14:paraId="6CEA9788" w14:textId="1101E782"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Una serie de preguntas, que dependiendo de las respuestas que seleccione el usuario, pertenecerá a una casa o a otra.</w:t>
                                </w:r>
                              </w:p>
                              <w:p w14:paraId="6D4CEBF8" w14:textId="0298E73E"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 xml:space="preserve">Una colección de tres </w:t>
                                </w:r>
                                <w:r w:rsidR="009E6172">
                                  <w:rPr>
                                    <w:rFonts w:asciiTheme="minorHAnsi" w:hAnsiTheme="minorHAnsi" w:cstheme="minorHAnsi"/>
                                  </w:rPr>
                                  <w:t>mini juegos para obtener puntos. (Atrapa a la Snitch, Cartas Mágicas o Duelo de Magos).</w:t>
                                </w:r>
                              </w:p>
                              <w:p w14:paraId="73533F95" w14:textId="0489B902"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Una</w:t>
                                </w:r>
                                <w:r w:rsidR="009E6172">
                                  <w:rPr>
                                    <w:rFonts w:asciiTheme="minorHAnsi" w:hAnsiTheme="minorHAnsi" w:cstheme="minorHAnsi"/>
                                  </w:rPr>
                                  <w:t xml:space="preserve"> Tienda para canjear tus puntos y comprar objetos</w:t>
                                </w:r>
                                <w:r w:rsidR="001C6999">
                                  <w:rPr>
                                    <w:rFonts w:asciiTheme="minorHAnsi" w:hAnsiTheme="minorHAnsi" w:cstheme="minorHAnsi"/>
                                  </w:rPr>
                                  <w:t xml:space="preserve"> de la saga y así enganchar más al usuario para conseguir todos los objetos de la saga.</w:t>
                                </w:r>
                              </w:p>
                              <w:p w14:paraId="328B3DF8" w14:textId="3667FD3C" w:rsidR="00DE3BD4" w:rsidRPr="00DE3BD4" w:rsidRDefault="00DE3BD4" w:rsidP="00DE3BD4">
                                <w:pPr>
                                  <w:jc w:val="both"/>
                                  <w:rPr>
                                    <w:rFonts w:asciiTheme="minorHAnsi" w:hAnsiTheme="minorHAnsi" w:cstheme="minorHAnsi"/>
                                  </w:rPr>
                                </w:pPr>
                                <w:r>
                                  <w:rPr>
                                    <w:rFonts w:asciiTheme="minorHAnsi" w:hAnsiTheme="minorHAnsi" w:cstheme="minorHAnsi"/>
                                  </w:rPr>
                                  <w:t xml:space="preserve">También el usuario dispone de un apartado para mirar el inventario de objetos que posee y </w:t>
                                </w:r>
                                <w:r w:rsidR="005057F2">
                                  <w:rPr>
                                    <w:rFonts w:asciiTheme="minorHAnsi" w:hAnsiTheme="minorHAnsi" w:cstheme="minorHAnsi"/>
                                  </w:rPr>
                                  <w:t xml:space="preserve">otro en el </w:t>
                                </w:r>
                                <w:proofErr w:type="gramStart"/>
                                <w:r w:rsidR="005057F2">
                                  <w:rPr>
                                    <w:rFonts w:asciiTheme="minorHAnsi" w:hAnsiTheme="minorHAnsi" w:cstheme="minorHAnsi"/>
                                  </w:rPr>
                                  <w:t>que</w:t>
                                </w:r>
                                <w:proofErr w:type="gramEnd"/>
                                <w:r w:rsidR="005057F2">
                                  <w:rPr>
                                    <w:rFonts w:asciiTheme="minorHAnsi" w:hAnsiTheme="minorHAnsi" w:cstheme="minorHAnsi"/>
                                  </w:rPr>
                                  <w:t xml:space="preserve"> </w:t>
                                </w:r>
                                <w:r>
                                  <w:rPr>
                                    <w:rFonts w:asciiTheme="minorHAnsi" w:hAnsiTheme="minorHAnsi" w:cstheme="minorHAnsi"/>
                                  </w:rPr>
                                  <w:t xml:space="preserve">si el usuario dispone de 3 objetos </w:t>
                                </w:r>
                                <w:r w:rsidR="005057F2">
                                  <w:rPr>
                                    <w:rFonts w:asciiTheme="minorHAnsi" w:hAnsiTheme="minorHAnsi" w:cstheme="minorHAnsi"/>
                                  </w:rPr>
                                  <w:t xml:space="preserve">de un mismo personaje, tendrá al respectivo personaje, con su nombre, la casa a la que pertenece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1C0C1C" id="_x0000_t202" coordsize="21600,21600" o:spt="202" path="m,l,21600r21600,l21600,xe">
                    <v:stroke joinstyle="miter"/>
                    <v:path gradientshapeok="t" o:connecttype="rect"/>
                  </v:shapetype>
                  <v:shape id="Cuadro de texto 16" o:spid="_x0000_s1026" type="#_x0000_t202" style="position:absolute;left:0;text-align:left;margin-left:396.05pt;margin-top:19.35pt;width:447.25pt;height:37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" filled="f" stroked="f" strokeweight=".5pt">
                    <v:textbox>
                      <w:txbxContent>
                        <w:p w14:paraId="07989572" w14:textId="04F7AF18" w:rsidR="00745CFE" w:rsidRPr="00783D69" w:rsidRDefault="00745CFE">
                          <w:pPr>
                            <w:rPr>
                              <w:b/>
                              <w:sz w:val="28"/>
                            </w:rPr>
                          </w:pPr>
                          <w:r w:rsidRPr="00783D69">
                            <w:rPr>
                              <w:b/>
                              <w:sz w:val="28"/>
                            </w:rPr>
                            <w:t>Resumen:</w:t>
                          </w:r>
                        </w:p>
                        <w:p w14:paraId="0ADFA6AD" w14:textId="452BC592" w:rsidR="00745CFE" w:rsidRPr="00783D69" w:rsidRDefault="00745CFE" w:rsidP="00783D69">
                          <w:pPr>
                            <w:jc w:val="both"/>
                            <w:rPr>
                              <w:rFonts w:asciiTheme="minorHAnsi" w:hAnsiTheme="minorHAnsi" w:cstheme="minorHAnsi"/>
                            </w:rPr>
                          </w:pPr>
                          <w:r w:rsidRPr="00783D69">
                            <w:rPr>
                              <w:rFonts w:asciiTheme="minorHAnsi" w:hAnsiTheme="minorHAnsi" w:cstheme="minorHAnsi"/>
                            </w:rPr>
                            <w:t xml:space="preserve">Mi Proyecto para este Trabajo de Fin de Grado/Curso de mi ciclo formativo de Desarrollo de Aplicaciones Web, se trata de una Pagina web ambientada y desarrollada bajo la famosa saga de películas de Harry Potter, apodado </w:t>
                          </w:r>
                          <w:r w:rsidR="009E6172">
                            <w:rPr>
                              <w:rFonts w:asciiTheme="minorHAnsi" w:hAnsiTheme="minorHAnsi" w:cstheme="minorHAnsi"/>
                            </w:rPr>
                            <w:t>como “HogwartsWeb” (Una web más guiada a lo personal, que a lo profesiona</w:t>
                          </w:r>
                          <w:r w:rsidRPr="00783D69">
                            <w:rPr>
                              <w:rFonts w:asciiTheme="minorHAnsi" w:hAnsiTheme="minorHAnsi" w:cstheme="minorHAnsi"/>
                            </w:rPr>
                            <w:t xml:space="preserve">l). </w:t>
                          </w:r>
                        </w:p>
                        <w:p w14:paraId="3A192684" w14:textId="7EBABFC8" w:rsidR="00745CFE" w:rsidRDefault="00745CFE" w:rsidP="00783D69">
                          <w:pPr>
                            <w:jc w:val="both"/>
                            <w:rPr>
                              <w:rFonts w:asciiTheme="minorHAnsi" w:hAnsiTheme="minorHAnsi" w:cstheme="minorHAnsi"/>
                            </w:rPr>
                          </w:pPr>
                          <w:r w:rsidRPr="00783D69">
                            <w:rPr>
                              <w:rFonts w:asciiTheme="minorHAnsi" w:hAnsiTheme="minorHAnsi" w:cstheme="minorHAnsi"/>
                            </w:rPr>
                            <w:t>Esta idea surge por la falta/carencia de páginas web con esta temática y tiene como objet</w:t>
                          </w:r>
                          <w:r>
                            <w:rPr>
                              <w:rFonts w:asciiTheme="minorHAnsi" w:hAnsiTheme="minorHAnsi" w:cstheme="minorHAnsi"/>
                            </w:rPr>
                            <w:t>ivo</w:t>
                          </w:r>
                          <w:r w:rsidRPr="00783D69">
                            <w:rPr>
                              <w:rFonts w:asciiTheme="minorHAnsi" w:hAnsiTheme="minorHAnsi" w:cstheme="minorHAnsi"/>
                            </w:rPr>
                            <w:t xml:space="preserve"> </w:t>
                          </w:r>
                          <w:r>
                            <w:rPr>
                              <w:rFonts w:asciiTheme="minorHAnsi" w:hAnsiTheme="minorHAnsi" w:cstheme="minorHAnsi"/>
                            </w:rPr>
                            <w:t>ser una</w:t>
                          </w:r>
                          <w:r w:rsidRPr="00783D69">
                            <w:rPr>
                              <w:rFonts w:asciiTheme="minorHAnsi" w:hAnsiTheme="minorHAnsi" w:cstheme="minorHAnsi"/>
                            </w:rPr>
                            <w:t xml:space="preserve"> página web más orientada al ocio, contando con</w:t>
                          </w:r>
                          <w:r>
                            <w:rPr>
                              <w:rFonts w:asciiTheme="minorHAnsi" w:hAnsiTheme="minorHAnsi" w:cstheme="minorHAnsi"/>
                            </w:rPr>
                            <w:t xml:space="preserve"> </w:t>
                          </w:r>
                          <w:r w:rsidRPr="00783D69">
                            <w:rPr>
                              <w:rFonts w:asciiTheme="minorHAnsi" w:hAnsiTheme="minorHAnsi" w:cstheme="minorHAnsi"/>
                            </w:rPr>
                            <w:t>apartados para que todo usuario, ya sea nuevo o veterano de la saga, pueda pasar un buen rato</w:t>
                          </w:r>
                          <w:r>
                            <w:rPr>
                              <w:rFonts w:asciiTheme="minorHAnsi" w:hAnsiTheme="minorHAnsi" w:cstheme="minorHAnsi"/>
                            </w:rPr>
                            <w:t>. Entre ellas, destacamos las siguientes;</w:t>
                          </w:r>
                        </w:p>
                        <w:p w14:paraId="6CEA9788" w14:textId="1101E782"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Una serie de preguntas, que dependiendo de las respuestas que seleccione el usuario, pertenecerá a una casa o a otra.</w:t>
                          </w:r>
                        </w:p>
                        <w:p w14:paraId="6D4CEBF8" w14:textId="0298E73E"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 xml:space="preserve">Una colección de tres </w:t>
                          </w:r>
                          <w:r w:rsidR="009E6172">
                            <w:rPr>
                              <w:rFonts w:asciiTheme="minorHAnsi" w:hAnsiTheme="minorHAnsi" w:cstheme="minorHAnsi"/>
                            </w:rPr>
                            <w:t>mini juegos para obtener puntos. (Atrapa a la Snitch, Cartas Mágicas o Duelo de Magos).</w:t>
                          </w:r>
                        </w:p>
                        <w:p w14:paraId="73533F95" w14:textId="0489B902" w:rsidR="00745CFE" w:rsidRDefault="00745CFE" w:rsidP="009E6172">
                          <w:pPr>
                            <w:pStyle w:val="Prrafodelista"/>
                            <w:numPr>
                              <w:ilvl w:val="0"/>
                              <w:numId w:val="5"/>
                            </w:numPr>
                            <w:ind w:left="714" w:hanging="357"/>
                            <w:contextualSpacing w:val="0"/>
                            <w:jc w:val="both"/>
                            <w:rPr>
                              <w:rFonts w:asciiTheme="minorHAnsi" w:hAnsiTheme="minorHAnsi" w:cstheme="minorHAnsi"/>
                            </w:rPr>
                          </w:pPr>
                          <w:r>
                            <w:rPr>
                              <w:rFonts w:asciiTheme="minorHAnsi" w:hAnsiTheme="minorHAnsi" w:cstheme="minorHAnsi"/>
                            </w:rPr>
                            <w:t>Una</w:t>
                          </w:r>
                          <w:r w:rsidR="009E6172">
                            <w:rPr>
                              <w:rFonts w:asciiTheme="minorHAnsi" w:hAnsiTheme="minorHAnsi" w:cstheme="minorHAnsi"/>
                            </w:rPr>
                            <w:t xml:space="preserve"> Tienda para canjear tus puntos y comprar objetos</w:t>
                          </w:r>
                          <w:r w:rsidR="001C6999">
                            <w:rPr>
                              <w:rFonts w:asciiTheme="minorHAnsi" w:hAnsiTheme="minorHAnsi" w:cstheme="minorHAnsi"/>
                            </w:rPr>
                            <w:t xml:space="preserve"> de la saga y así enganchar más al usuario para conseguir todos los objetos de la saga.</w:t>
                          </w:r>
                        </w:p>
                        <w:p w14:paraId="328B3DF8" w14:textId="3667FD3C" w:rsidR="00DE3BD4" w:rsidRPr="00DE3BD4" w:rsidRDefault="00DE3BD4" w:rsidP="00DE3BD4">
                          <w:pPr>
                            <w:jc w:val="both"/>
                            <w:rPr>
                              <w:rFonts w:asciiTheme="minorHAnsi" w:hAnsiTheme="minorHAnsi" w:cstheme="minorHAnsi"/>
                            </w:rPr>
                          </w:pPr>
                          <w:r>
                            <w:rPr>
                              <w:rFonts w:asciiTheme="minorHAnsi" w:hAnsiTheme="minorHAnsi" w:cstheme="minorHAnsi"/>
                            </w:rPr>
                            <w:t xml:space="preserve">También el usuario dispone de un apartado para mirar el inventario de objetos que posee y </w:t>
                          </w:r>
                          <w:r w:rsidR="005057F2">
                            <w:rPr>
                              <w:rFonts w:asciiTheme="minorHAnsi" w:hAnsiTheme="minorHAnsi" w:cstheme="minorHAnsi"/>
                            </w:rPr>
                            <w:t xml:space="preserve">otro en el </w:t>
                          </w:r>
                          <w:proofErr w:type="gramStart"/>
                          <w:r w:rsidR="005057F2">
                            <w:rPr>
                              <w:rFonts w:asciiTheme="minorHAnsi" w:hAnsiTheme="minorHAnsi" w:cstheme="minorHAnsi"/>
                            </w:rPr>
                            <w:t>que</w:t>
                          </w:r>
                          <w:proofErr w:type="gramEnd"/>
                          <w:r w:rsidR="005057F2">
                            <w:rPr>
                              <w:rFonts w:asciiTheme="minorHAnsi" w:hAnsiTheme="minorHAnsi" w:cstheme="minorHAnsi"/>
                            </w:rPr>
                            <w:t xml:space="preserve"> </w:t>
                          </w:r>
                          <w:r>
                            <w:rPr>
                              <w:rFonts w:asciiTheme="minorHAnsi" w:hAnsiTheme="minorHAnsi" w:cstheme="minorHAnsi"/>
                            </w:rPr>
                            <w:t xml:space="preserve">si el usuario dispone de 3 objetos </w:t>
                          </w:r>
                          <w:r w:rsidR="005057F2">
                            <w:rPr>
                              <w:rFonts w:asciiTheme="minorHAnsi" w:hAnsiTheme="minorHAnsi" w:cstheme="minorHAnsi"/>
                            </w:rPr>
                            <w:t xml:space="preserve">de un mismo personaje, tendrá al respectivo personaje, con su nombre, la casa a la que pertenece </w:t>
                          </w:r>
                        </w:p>
                      </w:txbxContent>
                    </v:textbox>
                    <w10:wrap anchorx="margin"/>
                  </v:shape>
                </w:pict>
              </mc:Fallback>
            </mc:AlternateContent>
          </w:r>
          <w:r w:rsidR="0017057C">
            <w:t>Conclusión</w:t>
          </w:r>
          <w:r w:rsidR="0017057C">
            <w:ptab w:relativeTo="margin" w:alignment="right" w:leader="dot"/>
          </w:r>
        </w:p>
      </w:sdtContent>
    </w:sdt>
    <w:p w14:paraId="5A5567C0" w14:textId="28D7A779" w:rsidR="00653358" w:rsidRDefault="00653358">
      <w:pPr>
        <w:spacing w:line="240" w:lineRule="auto"/>
      </w:pPr>
    </w:p>
    <w:p w14:paraId="197A2531" w14:textId="427D24FE" w:rsidR="00653358" w:rsidRDefault="00653358">
      <w:pPr>
        <w:spacing w:line="240" w:lineRule="auto"/>
      </w:pPr>
    </w:p>
    <w:p w14:paraId="7DF1869D" w14:textId="77777777" w:rsidR="00653358" w:rsidRDefault="00653358">
      <w:pPr>
        <w:spacing w:line="240" w:lineRule="auto"/>
      </w:pPr>
    </w:p>
    <w:p w14:paraId="35C62F9E" w14:textId="77777777" w:rsidR="00653358" w:rsidRDefault="00653358">
      <w:pPr>
        <w:spacing w:line="240" w:lineRule="auto"/>
      </w:pPr>
    </w:p>
    <w:p w14:paraId="0F1DA089" w14:textId="77777777" w:rsidR="00653358" w:rsidRDefault="00653358">
      <w:pPr>
        <w:spacing w:line="240" w:lineRule="auto"/>
      </w:pPr>
    </w:p>
    <w:p w14:paraId="7EA45CF7" w14:textId="77777777" w:rsidR="00653358" w:rsidRDefault="00653358">
      <w:pPr>
        <w:spacing w:line="240" w:lineRule="auto"/>
      </w:pPr>
    </w:p>
    <w:p w14:paraId="028F6E97" w14:textId="77777777" w:rsidR="00653358" w:rsidRDefault="00653358">
      <w:pPr>
        <w:spacing w:line="240" w:lineRule="auto"/>
      </w:pPr>
    </w:p>
    <w:p w14:paraId="539237E6" w14:textId="77777777" w:rsidR="00653358" w:rsidRDefault="00653358">
      <w:pPr>
        <w:spacing w:line="240" w:lineRule="auto"/>
      </w:pPr>
    </w:p>
    <w:p w14:paraId="2B77505E" w14:textId="77777777" w:rsidR="003A39DD" w:rsidRDefault="003A39DD">
      <w:pPr>
        <w:spacing w:line="240" w:lineRule="auto"/>
      </w:pPr>
      <w:r>
        <w:br w:type="page"/>
      </w:r>
    </w:p>
    <w:p w14:paraId="1B530084" w14:textId="77777777" w:rsidR="003A39DD" w:rsidRPr="00653358" w:rsidRDefault="003A39DD" w:rsidP="00830802">
      <w:pPr>
        <w:rPr>
          <w:sz w:val="28"/>
          <w:szCs w:val="28"/>
        </w:rPr>
      </w:pPr>
      <w:r w:rsidRPr="00653358">
        <w:rPr>
          <w:b/>
          <w:sz w:val="28"/>
          <w:szCs w:val="28"/>
        </w:rPr>
        <w:lastRenderedPageBreak/>
        <w:t>ÍNDICE DE FIGURAS</w:t>
      </w:r>
    </w:p>
    <w:p w14:paraId="5A477DAD" w14:textId="77777777" w:rsidR="00653358" w:rsidRDefault="00653358">
      <w:pPr>
        <w:spacing w:line="240" w:lineRule="auto"/>
      </w:pPr>
    </w:p>
    <w:p w14:paraId="03AD38C2" w14:textId="77777777" w:rsidR="00653358" w:rsidRDefault="00653358">
      <w:pPr>
        <w:spacing w:line="240" w:lineRule="auto"/>
      </w:pPr>
    </w:p>
    <w:p w14:paraId="276714F6" w14:textId="77777777" w:rsidR="00653358" w:rsidRDefault="00653358">
      <w:pPr>
        <w:spacing w:line="240" w:lineRule="auto"/>
      </w:pPr>
    </w:p>
    <w:p w14:paraId="389BFAD5" w14:textId="77777777" w:rsidR="00653358" w:rsidRDefault="00653358">
      <w:pPr>
        <w:spacing w:line="240" w:lineRule="auto"/>
      </w:pPr>
    </w:p>
    <w:p w14:paraId="52F29292" w14:textId="77777777" w:rsidR="00653358" w:rsidRDefault="00653358">
      <w:pPr>
        <w:spacing w:line="240" w:lineRule="auto"/>
      </w:pPr>
    </w:p>
    <w:p w14:paraId="3EEDD909" w14:textId="77777777" w:rsidR="00653358" w:rsidRDefault="00653358">
      <w:pPr>
        <w:spacing w:line="240" w:lineRule="auto"/>
      </w:pPr>
    </w:p>
    <w:p w14:paraId="45ABFA9F" w14:textId="77777777" w:rsidR="00653358" w:rsidRDefault="00653358">
      <w:pPr>
        <w:spacing w:line="240" w:lineRule="auto"/>
      </w:pPr>
    </w:p>
    <w:p w14:paraId="71BA831F" w14:textId="77777777" w:rsidR="003A39DD" w:rsidRPr="00653358" w:rsidRDefault="003A39DD">
      <w:pPr>
        <w:spacing w:line="240" w:lineRule="auto"/>
      </w:pPr>
      <w:r w:rsidRPr="00653358">
        <w:br w:type="page"/>
      </w:r>
    </w:p>
    <w:p w14:paraId="1B45228B" w14:textId="77777777" w:rsidR="003A39DD" w:rsidRPr="00951F0C" w:rsidRDefault="003A39DD" w:rsidP="00830802">
      <w:pPr>
        <w:rPr>
          <w:b/>
          <w:sz w:val="28"/>
          <w:szCs w:val="28"/>
        </w:rPr>
      </w:pPr>
      <w:r w:rsidRPr="00951F0C">
        <w:rPr>
          <w:b/>
          <w:sz w:val="28"/>
          <w:szCs w:val="28"/>
        </w:rPr>
        <w:lastRenderedPageBreak/>
        <w:t>ÍNDICE DE TABLAS</w:t>
      </w:r>
    </w:p>
    <w:p w14:paraId="464ADFB9" w14:textId="77777777" w:rsidR="003A39DD" w:rsidRDefault="003A39DD" w:rsidP="00830802"/>
    <w:p w14:paraId="4175A302" w14:textId="77777777" w:rsidR="003A39DD" w:rsidRDefault="003A39DD" w:rsidP="00830802"/>
    <w:p w14:paraId="58FB65A8" w14:textId="77777777" w:rsidR="003A39DD" w:rsidRDefault="003A39DD" w:rsidP="00830802"/>
    <w:p w14:paraId="3F77C761" w14:textId="77777777" w:rsidR="003A39DD" w:rsidRDefault="003A39DD" w:rsidP="00830802"/>
    <w:p w14:paraId="7128BCE9" w14:textId="77777777" w:rsidR="003A39DD" w:rsidRDefault="003A39DD" w:rsidP="00830802"/>
    <w:p w14:paraId="42E42D55" w14:textId="77777777" w:rsidR="003A39DD" w:rsidRDefault="003A39DD" w:rsidP="00830802"/>
    <w:p w14:paraId="46ABE4EE" w14:textId="77777777" w:rsidR="003A39DD" w:rsidRDefault="003A39DD" w:rsidP="00830802"/>
    <w:p w14:paraId="4B7A4A23" w14:textId="77777777" w:rsidR="003A39DD" w:rsidRDefault="003A39DD" w:rsidP="00830802"/>
    <w:p w14:paraId="2D7B0C17" w14:textId="77777777" w:rsidR="003A39DD" w:rsidRDefault="003A39DD" w:rsidP="00830802"/>
    <w:p w14:paraId="648B8CFE" w14:textId="77777777" w:rsidR="003A39DD" w:rsidRDefault="003A39DD" w:rsidP="00830802"/>
    <w:p w14:paraId="58ACE6C8" w14:textId="77777777" w:rsidR="003A39DD" w:rsidRDefault="003A39DD" w:rsidP="00830802"/>
    <w:p w14:paraId="7C1E5FD1" w14:textId="77777777" w:rsidR="003A39DD" w:rsidRDefault="003A39DD" w:rsidP="00830802"/>
    <w:p w14:paraId="344EDAF9" w14:textId="77777777" w:rsidR="003A39DD" w:rsidRDefault="003A39DD" w:rsidP="00830802"/>
    <w:p w14:paraId="50335AA6" w14:textId="77777777" w:rsidR="003A39DD" w:rsidRDefault="003A39DD" w:rsidP="00830802"/>
    <w:p w14:paraId="5D296420" w14:textId="77777777" w:rsidR="003A39DD" w:rsidRDefault="003A39DD" w:rsidP="00830802"/>
    <w:p w14:paraId="17F306F4" w14:textId="77777777" w:rsidR="003A39DD" w:rsidRDefault="003A39DD" w:rsidP="00830802"/>
    <w:p w14:paraId="615E849F" w14:textId="77777777" w:rsidR="003A39DD" w:rsidRDefault="003A39DD" w:rsidP="00830802"/>
    <w:p w14:paraId="0212BAA2" w14:textId="77777777" w:rsidR="003A39DD" w:rsidRDefault="003A39DD" w:rsidP="00830802"/>
    <w:p w14:paraId="238E776D" w14:textId="77777777" w:rsidR="003A39DD" w:rsidRDefault="003A39DD" w:rsidP="00830802"/>
    <w:p w14:paraId="2B884846" w14:textId="77777777" w:rsidR="003A39DD" w:rsidRDefault="003A39DD" w:rsidP="00830802"/>
    <w:p w14:paraId="26496E56" w14:textId="77777777" w:rsidR="003A39DD" w:rsidRDefault="003A39DD" w:rsidP="00830802"/>
    <w:p w14:paraId="6A1AA8F7" w14:textId="77777777" w:rsidR="003A39DD" w:rsidRDefault="003A39DD" w:rsidP="00830802"/>
    <w:p w14:paraId="1BD0EFC3" w14:textId="77777777" w:rsidR="003A39DD" w:rsidRDefault="003A39DD" w:rsidP="00830802"/>
    <w:p w14:paraId="398AD220" w14:textId="77777777" w:rsidR="003A39DD" w:rsidRDefault="003A39DD" w:rsidP="00830802"/>
    <w:p w14:paraId="1DABD7A4" w14:textId="77777777" w:rsidR="003A39DD" w:rsidRDefault="003A39DD" w:rsidP="00830802">
      <w:pPr>
        <w:sectPr w:rsidR="003A39DD" w:rsidSect="00D24FA4">
          <w:headerReference w:type="default" r:id="rId14"/>
          <w:footerReference w:type="default" r:id="rId15"/>
          <w:headerReference w:type="first" r:id="rId16"/>
          <w:pgSz w:w="11900" w:h="16840"/>
          <w:pgMar w:top="1418" w:right="1134" w:bottom="1418" w:left="1985" w:header="709" w:footer="709" w:gutter="0"/>
          <w:pgNumType w:fmt="upperRoman" w:start="1"/>
          <w:cols w:space="708"/>
          <w:docGrid w:linePitch="360"/>
        </w:sectPr>
      </w:pPr>
    </w:p>
    <w:p w14:paraId="647C6307" w14:textId="77777777" w:rsidR="00844696" w:rsidRDefault="00CC5E64" w:rsidP="00CC5E64">
      <w:pPr>
        <w:pStyle w:val="Ttulo1"/>
      </w:pPr>
      <w:r>
        <w:lastRenderedPageBreak/>
        <w:t>Título capítulo.</w:t>
      </w:r>
    </w:p>
    <w:p w14:paraId="12EFE314" w14:textId="77777777" w:rsidR="00CC5E64" w:rsidRDefault="00CC5E64" w:rsidP="00CC5E64">
      <w:pPr>
        <w:pStyle w:val="Ttulo2"/>
      </w:pPr>
      <w:r>
        <w:t>Apartado 1 del capítulo 1.</w:t>
      </w:r>
    </w:p>
    <w:p w14:paraId="17E74073" w14:textId="77777777" w:rsidR="00CC5E64" w:rsidRPr="00CC5E64" w:rsidRDefault="00CC5E64" w:rsidP="00CC5E64">
      <w:r>
        <w:t>Texto normal de párrafo</w:t>
      </w:r>
    </w:p>
    <w:p w14:paraId="1DA02883" w14:textId="77777777" w:rsidR="00CC5E64" w:rsidRDefault="00CC5E64" w:rsidP="00CC5E64">
      <w:pPr>
        <w:pStyle w:val="Ttulo3"/>
      </w:pPr>
      <w:r>
        <w:t>Apartado 1.1 del capítulo 1.</w:t>
      </w:r>
    </w:p>
    <w:p w14:paraId="243EEDED" w14:textId="77777777" w:rsidR="00CC5E64" w:rsidRPr="00CC5E64" w:rsidRDefault="00CC5E64" w:rsidP="00CC5E64">
      <w:r>
        <w:t>Texto normal de párrafo</w:t>
      </w:r>
    </w:p>
    <w:p w14:paraId="1D3A69C0" w14:textId="77777777" w:rsidR="00CC5E64" w:rsidRDefault="00CC5E64" w:rsidP="00CC5E64">
      <w:pPr>
        <w:pStyle w:val="Ttulo2"/>
      </w:pPr>
      <w:r>
        <w:t>Apartado 2 del capítulo 1.</w:t>
      </w:r>
    </w:p>
    <w:p w14:paraId="64F7BD9E" w14:textId="77777777" w:rsidR="00CC5E64" w:rsidRDefault="00CC5E64" w:rsidP="00CC5E64">
      <w:r>
        <w:t>Texto normal del párrafo.</w:t>
      </w:r>
    </w:p>
    <w:p w14:paraId="0F32528F" w14:textId="77777777" w:rsidR="00A32C31" w:rsidRDefault="00A32C31" w:rsidP="00CC5E64"/>
    <w:p w14:paraId="1895EA9A" w14:textId="77777777" w:rsidR="00A32C31" w:rsidRDefault="00A32C31" w:rsidP="00CC5E64">
      <w:r>
        <w:t>Ejemplo de tabla:</w:t>
      </w:r>
    </w:p>
    <w:p w14:paraId="4A55E7B1" w14:textId="77777777" w:rsidR="00A32C31" w:rsidRDefault="00A32C31" w:rsidP="00CC5E64"/>
    <w:p w14:paraId="5CA651A8" w14:textId="77777777" w:rsidR="00A32C31" w:rsidRDefault="00A32C31" w:rsidP="00A32C31">
      <w:pPr>
        <w:pStyle w:val="Descripcin"/>
        <w:keepNext/>
      </w:pPr>
      <w:r>
        <w:t xml:space="preserve">Tabla </w:t>
      </w:r>
      <w:r w:rsidR="0006042F">
        <w:fldChar w:fldCharType="begin"/>
      </w:r>
      <w:r w:rsidR="00653358">
        <w:instrText xml:space="preserve"> STYLEREF 1 \s </w:instrText>
      </w:r>
      <w:r w:rsidR="0006042F">
        <w:fldChar w:fldCharType="separate"/>
      </w:r>
      <w:r w:rsidR="00875022">
        <w:rPr>
          <w:noProof/>
        </w:rPr>
        <w:t>1</w:t>
      </w:r>
      <w:r w:rsidR="0006042F">
        <w:rPr>
          <w:noProof/>
        </w:rPr>
        <w:fldChar w:fldCharType="end"/>
      </w:r>
      <w:r>
        <w:t>.</w:t>
      </w:r>
      <w:r w:rsidR="0006042F">
        <w:fldChar w:fldCharType="begin"/>
      </w:r>
      <w:r w:rsidR="00653358">
        <w:instrText xml:space="preserve"> SEQ Tabla \* ARABIC \s 1 </w:instrText>
      </w:r>
      <w:r w:rsidR="0006042F">
        <w:fldChar w:fldCharType="separate"/>
      </w:r>
      <w:r w:rsidR="00875022">
        <w:rPr>
          <w:noProof/>
        </w:rPr>
        <w:t>1</w:t>
      </w:r>
      <w:r w:rsidR="0006042F">
        <w:rPr>
          <w:noProof/>
        </w:rPr>
        <w:fldChar w:fldCharType="end"/>
      </w:r>
      <w:r>
        <w:t>.- Título de la tabla (se numeran con respecto al número de capítulo)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4"/>
        <w:gridCol w:w="1754"/>
        <w:gridCol w:w="1754"/>
        <w:gridCol w:w="1754"/>
        <w:gridCol w:w="1755"/>
      </w:tblGrid>
      <w:tr w:rsidR="00A32C31" w:rsidRPr="00160DCC" w14:paraId="62DEEC32" w14:textId="77777777" w:rsidTr="00160DCC">
        <w:tc>
          <w:tcPr>
            <w:tcW w:w="1784" w:type="dxa"/>
          </w:tcPr>
          <w:p w14:paraId="73978A7F" w14:textId="77777777" w:rsidR="00A32C31" w:rsidRPr="00160DCC" w:rsidRDefault="00A32C31" w:rsidP="00CC5E64"/>
        </w:tc>
        <w:tc>
          <w:tcPr>
            <w:tcW w:w="1784" w:type="dxa"/>
          </w:tcPr>
          <w:p w14:paraId="17A91CA1" w14:textId="77777777" w:rsidR="00A32C31" w:rsidRPr="00160DCC" w:rsidRDefault="00A32C31" w:rsidP="00CC5E64"/>
        </w:tc>
        <w:tc>
          <w:tcPr>
            <w:tcW w:w="1784" w:type="dxa"/>
          </w:tcPr>
          <w:p w14:paraId="4DBC14F2" w14:textId="77777777" w:rsidR="00A32C31" w:rsidRPr="00160DCC" w:rsidRDefault="00A32C31" w:rsidP="00CC5E64"/>
        </w:tc>
        <w:tc>
          <w:tcPr>
            <w:tcW w:w="1784" w:type="dxa"/>
          </w:tcPr>
          <w:p w14:paraId="437C5431" w14:textId="77777777" w:rsidR="00A32C31" w:rsidRPr="00160DCC" w:rsidRDefault="00A32C31" w:rsidP="00CC5E64"/>
        </w:tc>
        <w:tc>
          <w:tcPr>
            <w:tcW w:w="1785" w:type="dxa"/>
          </w:tcPr>
          <w:p w14:paraId="13B6B232" w14:textId="77777777" w:rsidR="00A32C31" w:rsidRPr="00160DCC" w:rsidRDefault="00A32C31" w:rsidP="00CC5E64"/>
        </w:tc>
      </w:tr>
      <w:tr w:rsidR="00A32C31" w:rsidRPr="00160DCC" w14:paraId="73299D65" w14:textId="77777777" w:rsidTr="00160DCC">
        <w:tc>
          <w:tcPr>
            <w:tcW w:w="1784" w:type="dxa"/>
          </w:tcPr>
          <w:p w14:paraId="1D1837AC" w14:textId="77777777" w:rsidR="00A32C31" w:rsidRPr="00160DCC" w:rsidRDefault="00A32C31" w:rsidP="00CC5E64"/>
        </w:tc>
        <w:tc>
          <w:tcPr>
            <w:tcW w:w="1784" w:type="dxa"/>
          </w:tcPr>
          <w:p w14:paraId="451C7E7A" w14:textId="77777777" w:rsidR="00A32C31" w:rsidRPr="00160DCC" w:rsidRDefault="00A32C31" w:rsidP="00CC5E64"/>
        </w:tc>
        <w:tc>
          <w:tcPr>
            <w:tcW w:w="1784" w:type="dxa"/>
          </w:tcPr>
          <w:p w14:paraId="712CE29D" w14:textId="77777777" w:rsidR="00A32C31" w:rsidRPr="00160DCC" w:rsidRDefault="00A32C31" w:rsidP="00CC5E64"/>
        </w:tc>
        <w:tc>
          <w:tcPr>
            <w:tcW w:w="1784" w:type="dxa"/>
          </w:tcPr>
          <w:p w14:paraId="61FE8822" w14:textId="77777777" w:rsidR="00A32C31" w:rsidRPr="00160DCC" w:rsidRDefault="00A32C31" w:rsidP="00CC5E64"/>
        </w:tc>
        <w:tc>
          <w:tcPr>
            <w:tcW w:w="1785" w:type="dxa"/>
          </w:tcPr>
          <w:p w14:paraId="7CB97E27" w14:textId="77777777" w:rsidR="00A32C31" w:rsidRPr="00160DCC" w:rsidRDefault="00A32C31" w:rsidP="00CC5E64"/>
        </w:tc>
      </w:tr>
      <w:tr w:rsidR="00A32C31" w:rsidRPr="00160DCC" w14:paraId="0E4B4AB3" w14:textId="77777777" w:rsidTr="00160DCC">
        <w:tc>
          <w:tcPr>
            <w:tcW w:w="1784" w:type="dxa"/>
          </w:tcPr>
          <w:p w14:paraId="1E881604" w14:textId="77777777" w:rsidR="00A32C31" w:rsidRPr="00160DCC" w:rsidRDefault="00A32C31" w:rsidP="00CC5E64"/>
        </w:tc>
        <w:tc>
          <w:tcPr>
            <w:tcW w:w="1784" w:type="dxa"/>
          </w:tcPr>
          <w:p w14:paraId="65C167B3" w14:textId="77777777" w:rsidR="00A32C31" w:rsidRPr="00160DCC" w:rsidRDefault="00A32C31" w:rsidP="00CC5E64"/>
        </w:tc>
        <w:tc>
          <w:tcPr>
            <w:tcW w:w="1784" w:type="dxa"/>
          </w:tcPr>
          <w:p w14:paraId="47B42C79" w14:textId="77777777" w:rsidR="00A32C31" w:rsidRPr="00160DCC" w:rsidRDefault="00A32C31" w:rsidP="00CC5E64"/>
        </w:tc>
        <w:tc>
          <w:tcPr>
            <w:tcW w:w="1784" w:type="dxa"/>
          </w:tcPr>
          <w:p w14:paraId="661AEDC1" w14:textId="77777777" w:rsidR="00A32C31" w:rsidRPr="00160DCC" w:rsidRDefault="00A32C31" w:rsidP="00CC5E64"/>
        </w:tc>
        <w:tc>
          <w:tcPr>
            <w:tcW w:w="1785" w:type="dxa"/>
          </w:tcPr>
          <w:p w14:paraId="321FF01D" w14:textId="77777777" w:rsidR="00A32C31" w:rsidRPr="00160DCC" w:rsidRDefault="00A32C31" w:rsidP="00CC5E64"/>
        </w:tc>
      </w:tr>
      <w:tr w:rsidR="00A32C31" w:rsidRPr="00160DCC" w14:paraId="02ACC318" w14:textId="77777777" w:rsidTr="00160DCC">
        <w:tc>
          <w:tcPr>
            <w:tcW w:w="1784" w:type="dxa"/>
          </w:tcPr>
          <w:p w14:paraId="797D7769" w14:textId="77777777" w:rsidR="00A32C31" w:rsidRPr="00160DCC" w:rsidRDefault="00A32C31" w:rsidP="00CC5E64"/>
        </w:tc>
        <w:tc>
          <w:tcPr>
            <w:tcW w:w="1784" w:type="dxa"/>
          </w:tcPr>
          <w:p w14:paraId="5D5AF4CC" w14:textId="77777777" w:rsidR="00A32C31" w:rsidRPr="00160DCC" w:rsidRDefault="00A32C31" w:rsidP="00CC5E64"/>
        </w:tc>
        <w:tc>
          <w:tcPr>
            <w:tcW w:w="1784" w:type="dxa"/>
          </w:tcPr>
          <w:p w14:paraId="056E277B" w14:textId="77777777" w:rsidR="00A32C31" w:rsidRPr="00160DCC" w:rsidRDefault="00A32C31" w:rsidP="00CC5E64"/>
        </w:tc>
        <w:tc>
          <w:tcPr>
            <w:tcW w:w="1784" w:type="dxa"/>
          </w:tcPr>
          <w:p w14:paraId="6DED4657" w14:textId="77777777" w:rsidR="00A32C31" w:rsidRPr="00160DCC" w:rsidRDefault="00A32C31" w:rsidP="00CC5E64"/>
        </w:tc>
        <w:tc>
          <w:tcPr>
            <w:tcW w:w="1785" w:type="dxa"/>
          </w:tcPr>
          <w:p w14:paraId="42B05B56" w14:textId="77777777" w:rsidR="00A32C31" w:rsidRPr="00160DCC" w:rsidRDefault="00A32C31" w:rsidP="00CC5E64"/>
        </w:tc>
      </w:tr>
      <w:tr w:rsidR="00A32C31" w:rsidRPr="00160DCC" w14:paraId="487D8BE7" w14:textId="77777777" w:rsidTr="00160DCC">
        <w:tc>
          <w:tcPr>
            <w:tcW w:w="1784" w:type="dxa"/>
          </w:tcPr>
          <w:p w14:paraId="38C522D2" w14:textId="77777777" w:rsidR="00A32C31" w:rsidRPr="00160DCC" w:rsidRDefault="00A32C31" w:rsidP="00CC5E64"/>
        </w:tc>
        <w:tc>
          <w:tcPr>
            <w:tcW w:w="1784" w:type="dxa"/>
          </w:tcPr>
          <w:p w14:paraId="7DD5A77B" w14:textId="77777777" w:rsidR="00A32C31" w:rsidRPr="00160DCC" w:rsidRDefault="00A32C31" w:rsidP="00CC5E64"/>
        </w:tc>
        <w:tc>
          <w:tcPr>
            <w:tcW w:w="1784" w:type="dxa"/>
          </w:tcPr>
          <w:p w14:paraId="08871EAF" w14:textId="77777777" w:rsidR="00A32C31" w:rsidRPr="00160DCC" w:rsidRDefault="00A32C31" w:rsidP="00CC5E64"/>
        </w:tc>
        <w:tc>
          <w:tcPr>
            <w:tcW w:w="1784" w:type="dxa"/>
          </w:tcPr>
          <w:p w14:paraId="42B0E2EF" w14:textId="77777777" w:rsidR="00A32C31" w:rsidRPr="00160DCC" w:rsidRDefault="00A32C31" w:rsidP="00CC5E64"/>
        </w:tc>
        <w:tc>
          <w:tcPr>
            <w:tcW w:w="1785" w:type="dxa"/>
          </w:tcPr>
          <w:p w14:paraId="16FECFFB" w14:textId="77777777" w:rsidR="00A32C31" w:rsidRPr="00160DCC" w:rsidRDefault="00A32C31" w:rsidP="00CC5E64"/>
        </w:tc>
      </w:tr>
      <w:tr w:rsidR="00A32C31" w:rsidRPr="00160DCC" w14:paraId="30C5C4BE" w14:textId="77777777" w:rsidTr="00160DCC">
        <w:tc>
          <w:tcPr>
            <w:tcW w:w="1784" w:type="dxa"/>
          </w:tcPr>
          <w:p w14:paraId="136CEDD8" w14:textId="77777777" w:rsidR="00A32C31" w:rsidRPr="00160DCC" w:rsidRDefault="00A32C31" w:rsidP="00CC5E64"/>
        </w:tc>
        <w:tc>
          <w:tcPr>
            <w:tcW w:w="1784" w:type="dxa"/>
          </w:tcPr>
          <w:p w14:paraId="54ED318A" w14:textId="77777777" w:rsidR="00A32C31" w:rsidRPr="00160DCC" w:rsidRDefault="00A32C31" w:rsidP="00CC5E64"/>
        </w:tc>
        <w:tc>
          <w:tcPr>
            <w:tcW w:w="1784" w:type="dxa"/>
          </w:tcPr>
          <w:p w14:paraId="2A924C35" w14:textId="77777777" w:rsidR="00A32C31" w:rsidRPr="00160DCC" w:rsidRDefault="00A32C31" w:rsidP="00CC5E64"/>
        </w:tc>
        <w:tc>
          <w:tcPr>
            <w:tcW w:w="1784" w:type="dxa"/>
          </w:tcPr>
          <w:p w14:paraId="49825542" w14:textId="77777777" w:rsidR="00A32C31" w:rsidRPr="00160DCC" w:rsidRDefault="00A32C31" w:rsidP="00CC5E64"/>
        </w:tc>
        <w:tc>
          <w:tcPr>
            <w:tcW w:w="1785" w:type="dxa"/>
          </w:tcPr>
          <w:p w14:paraId="280DB42C" w14:textId="77777777" w:rsidR="00A32C31" w:rsidRPr="00160DCC" w:rsidRDefault="00A32C31" w:rsidP="00CC5E64"/>
        </w:tc>
      </w:tr>
      <w:tr w:rsidR="00A32C31" w:rsidRPr="00160DCC" w14:paraId="490436A2" w14:textId="77777777" w:rsidTr="00160DCC">
        <w:tc>
          <w:tcPr>
            <w:tcW w:w="1784" w:type="dxa"/>
          </w:tcPr>
          <w:p w14:paraId="2E196ED0" w14:textId="77777777" w:rsidR="00A32C31" w:rsidRPr="00160DCC" w:rsidRDefault="00A32C31" w:rsidP="00CC5E64"/>
        </w:tc>
        <w:tc>
          <w:tcPr>
            <w:tcW w:w="1784" w:type="dxa"/>
          </w:tcPr>
          <w:p w14:paraId="20BCE779" w14:textId="77777777" w:rsidR="00A32C31" w:rsidRPr="00160DCC" w:rsidRDefault="00A32C31" w:rsidP="00CC5E64"/>
        </w:tc>
        <w:tc>
          <w:tcPr>
            <w:tcW w:w="1784" w:type="dxa"/>
          </w:tcPr>
          <w:p w14:paraId="0A08D27E" w14:textId="77777777" w:rsidR="00A32C31" w:rsidRPr="00160DCC" w:rsidRDefault="00A32C31" w:rsidP="00CC5E64"/>
        </w:tc>
        <w:tc>
          <w:tcPr>
            <w:tcW w:w="1784" w:type="dxa"/>
          </w:tcPr>
          <w:p w14:paraId="0F7FF4D5" w14:textId="77777777" w:rsidR="00A32C31" w:rsidRPr="00160DCC" w:rsidRDefault="00A32C31" w:rsidP="00CC5E64"/>
        </w:tc>
        <w:tc>
          <w:tcPr>
            <w:tcW w:w="1785" w:type="dxa"/>
          </w:tcPr>
          <w:p w14:paraId="3AE046AD" w14:textId="77777777" w:rsidR="00A32C31" w:rsidRPr="00160DCC" w:rsidRDefault="00A32C31" w:rsidP="00CC5E64"/>
        </w:tc>
      </w:tr>
    </w:tbl>
    <w:p w14:paraId="41B0D23F" w14:textId="77777777" w:rsidR="00A32C31" w:rsidRDefault="00A32C31" w:rsidP="00CC5E64"/>
    <w:p w14:paraId="377E9C38" w14:textId="77777777" w:rsidR="00A32C31" w:rsidRDefault="00A32C31" w:rsidP="00CC5E64"/>
    <w:p w14:paraId="0F3BE850" w14:textId="77777777" w:rsidR="00A32C31" w:rsidRDefault="00A32C31" w:rsidP="00CC5E64"/>
    <w:p w14:paraId="084C01FC" w14:textId="77777777" w:rsidR="00A32C31" w:rsidRDefault="00A32C31" w:rsidP="00CC5E64"/>
    <w:p w14:paraId="66F4C782" w14:textId="77777777" w:rsidR="00A32C31" w:rsidRDefault="00A32C31" w:rsidP="00CC5E64"/>
    <w:p w14:paraId="5796B173" w14:textId="77777777" w:rsidR="00A32C31" w:rsidRDefault="00A32C31" w:rsidP="00CC5E64"/>
    <w:p w14:paraId="4B225FD8" w14:textId="77777777" w:rsidR="00A32C31" w:rsidRDefault="00A32C31" w:rsidP="00CC5E64"/>
    <w:p w14:paraId="00C3BDDC" w14:textId="77777777" w:rsidR="00A32C31" w:rsidRDefault="00A32C31" w:rsidP="00CC5E64"/>
    <w:p w14:paraId="705752F9" w14:textId="77777777" w:rsidR="00A32C31" w:rsidRDefault="00A32C31" w:rsidP="00CC5E64"/>
    <w:p w14:paraId="6117012F" w14:textId="77777777" w:rsidR="00A32C31" w:rsidRDefault="00A32C31" w:rsidP="00CC5E64"/>
    <w:p w14:paraId="4A954EA7" w14:textId="77777777" w:rsidR="00A32C31" w:rsidRDefault="00A32C31" w:rsidP="00CC5E64"/>
    <w:p w14:paraId="5CF729B1" w14:textId="77777777" w:rsidR="00A32C31" w:rsidRDefault="00A32C31" w:rsidP="00CC5E64"/>
    <w:p w14:paraId="11076104" w14:textId="77777777" w:rsidR="00A32C31" w:rsidRDefault="00A32C31" w:rsidP="00CC5E64"/>
    <w:p w14:paraId="632197A4" w14:textId="77777777" w:rsidR="00653358" w:rsidRDefault="00653358" w:rsidP="00CC5E64"/>
    <w:p w14:paraId="1AC34978" w14:textId="77777777" w:rsidR="00A32C31" w:rsidRDefault="00A32C31" w:rsidP="00CC5E64">
      <w:r>
        <w:t>Ejemplo de figura:</w:t>
      </w:r>
    </w:p>
    <w:p w14:paraId="50E640BB" w14:textId="77777777" w:rsidR="00CC5E64" w:rsidRDefault="00CC5E64" w:rsidP="00CC5E64"/>
    <w:p w14:paraId="2C4E325B" w14:textId="77777777" w:rsidR="00A32C31" w:rsidRDefault="004A37FD" w:rsidP="00A32C31">
      <w:r>
        <w:rPr>
          <w:noProof/>
          <w:lang w:val="es-ES"/>
        </w:rPr>
        <w:drawing>
          <wp:anchor distT="0" distB="0" distL="114300" distR="114300" simplePos="0" relativeHeight="251660288" behindDoc="0" locked="0" layoutInCell="1" allowOverlap="1" wp14:anchorId="0E4864A1" wp14:editId="0A49287E">
            <wp:simplePos x="0" y="0"/>
            <wp:positionH relativeFrom="column">
              <wp:posOffset>661670</wp:posOffset>
            </wp:positionH>
            <wp:positionV relativeFrom="paragraph">
              <wp:posOffset>222885</wp:posOffset>
            </wp:positionV>
            <wp:extent cx="4427855" cy="2584450"/>
            <wp:effectExtent l="0" t="0" r="0" b="6350"/>
            <wp:wrapNone/>
            <wp:docPr id="3" name="Imagen 5" descr="http://www.miciudadreal.es/wp-content/uploads/2013/05/manzanares_e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miciudadreal.es/wp-content/uploads/2013/05/manzanares_efa.jpg"/>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427855" cy="25844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rPr>
        <mc:AlternateContent>
          <mc:Choice Requires="wps">
            <w:drawing>
              <wp:anchor distT="0" distB="0" distL="114300" distR="114300" simplePos="0" relativeHeight="251658240" behindDoc="0" locked="0" layoutInCell="1" allowOverlap="1" wp14:anchorId="33A31F80" wp14:editId="13FC2E0C">
                <wp:simplePos x="0" y="0"/>
                <wp:positionH relativeFrom="column">
                  <wp:posOffset>800100</wp:posOffset>
                </wp:positionH>
                <wp:positionV relativeFrom="paragraph">
                  <wp:posOffset>2869565</wp:posOffset>
                </wp:positionV>
                <wp:extent cx="4000500" cy="468630"/>
                <wp:effectExtent l="0" t="0" r="0" b="7620"/>
                <wp:wrapThrough wrapText="bothSides">
                  <wp:wrapPolygon edited="0">
                    <wp:start x="0" y="0"/>
                    <wp:lineTo x="0" y="21073"/>
                    <wp:lineTo x="21497" y="21073"/>
                    <wp:lineTo x="21497" y="0"/>
                    <wp:lineTo x="0" y="0"/>
                  </wp:wrapPolygon>
                </wp:wrapThrough>
                <wp:docPr id="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00500" cy="468630"/>
                        </a:xfrm>
                        <a:prstGeom prst="rect">
                          <a:avLst/>
                        </a:prstGeom>
                        <a:solidFill>
                          <a:prstClr val="white"/>
                        </a:solid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txbx>
                        <w:txbxContent>
                          <w:p w14:paraId="6C941ED0" w14:textId="77777777" w:rsidR="00745CFE" w:rsidRPr="001C1EC2" w:rsidRDefault="00745CFE" w:rsidP="00A32C31">
                            <w:pPr>
                              <w:pStyle w:val="Descripcin"/>
                              <w:jc w:val="center"/>
                              <w:rPr>
                                <w:noProof/>
                                <w:lang w:val="es-ES"/>
                              </w:rPr>
                            </w:pPr>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Título de figura (se numeran con respecto al número de capítulo).</w:t>
                            </w:r>
                            <w:bookmarkStart w:id="0" w:name="_GoBack"/>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3A31F80" id="Cuadro de texto 1" o:spid="_x0000_s1027" type="#_x0000_t202" style="position:absolute;margin-left:63pt;margin-top:225.95pt;width:315pt;height:36.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" stroked="f">
                <v:path arrowok="t"/>
                <v:textbox style="mso-fit-shape-to-text:t" inset="0,0,0,0">
                  <w:txbxContent>
                    <w:p w14:paraId="6C941ED0" w14:textId="77777777" w:rsidR="00745CFE" w:rsidRPr="001C1EC2" w:rsidRDefault="00745CFE" w:rsidP="00A32C31">
                      <w:pPr>
                        <w:pStyle w:val="Descripcin"/>
                        <w:jc w:val="center"/>
                        <w:rPr>
                          <w:noProof/>
                          <w:lang w:val="es-ES"/>
                        </w:rPr>
                      </w:pPr>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Título de figura (se numeran con respecto al número de capítulo).</w:t>
                      </w:r>
                      <w:bookmarkStart w:id="1" w:name="_GoBack"/>
                      <w:bookmarkEnd w:id="1"/>
                    </w:p>
                  </w:txbxContent>
                </v:textbox>
                <w10:wrap type="through"/>
              </v:shape>
            </w:pict>
          </mc:Fallback>
        </mc:AlternateContent>
      </w:r>
    </w:p>
    <w:p w14:paraId="4EEEA087" w14:textId="77777777" w:rsidR="00653358" w:rsidRPr="00653358" w:rsidRDefault="00653358" w:rsidP="00653358"/>
    <w:p w14:paraId="33914238" w14:textId="77777777" w:rsidR="00653358" w:rsidRPr="00653358" w:rsidRDefault="00653358" w:rsidP="00653358"/>
    <w:p w14:paraId="66A63CC0" w14:textId="77777777" w:rsidR="00653358" w:rsidRPr="00653358" w:rsidRDefault="00653358" w:rsidP="00653358"/>
    <w:p w14:paraId="12758CDC" w14:textId="77777777" w:rsidR="00653358" w:rsidRPr="00653358" w:rsidRDefault="00653358" w:rsidP="00653358"/>
    <w:p w14:paraId="42A9981B" w14:textId="77777777" w:rsidR="00653358" w:rsidRPr="00653358" w:rsidRDefault="00653358" w:rsidP="00653358"/>
    <w:p w14:paraId="7F3D28E2" w14:textId="77777777" w:rsidR="00653358" w:rsidRPr="00653358" w:rsidRDefault="00653358" w:rsidP="00653358"/>
    <w:p w14:paraId="68566793" w14:textId="77777777" w:rsidR="00653358" w:rsidRPr="00653358" w:rsidRDefault="00653358" w:rsidP="00653358"/>
    <w:p w14:paraId="55D06DCF" w14:textId="77777777" w:rsidR="00C57EA3" w:rsidRDefault="00844696" w:rsidP="00653358">
      <w:pPr>
        <w:pStyle w:val="Ttulo1"/>
        <w:numPr>
          <w:ilvl w:val="0"/>
          <w:numId w:val="0"/>
        </w:numPr>
      </w:pPr>
      <w:r>
        <w:br w:type="page"/>
      </w:r>
      <w:r w:rsidR="00C57EA3">
        <w:lastRenderedPageBreak/>
        <w:t>Lista de referencias</w:t>
      </w:r>
    </w:p>
    <w:p w14:paraId="38117E42" w14:textId="77777777" w:rsidR="00C57EA3" w:rsidRDefault="00C57EA3" w:rsidP="00C57EA3">
      <w:r>
        <w:t>[1] Lista de referencias bibliográficas mencionadas en el texto, numeradas y colocadas en orden alfabético de su primer autor.</w:t>
      </w:r>
    </w:p>
    <w:p w14:paraId="12257E93" w14:textId="77777777" w:rsidR="00C57EA3" w:rsidRDefault="00C57EA3" w:rsidP="00C57EA3">
      <w:pPr>
        <w:jc w:val="both"/>
      </w:pPr>
    </w:p>
    <w:p w14:paraId="437583A7" w14:textId="77777777" w:rsidR="00844696" w:rsidRPr="006B1993" w:rsidRDefault="00844696" w:rsidP="00830802"/>
    <w:sectPr w:rsidR="00844696" w:rsidRPr="006B1993" w:rsidSect="00D24FA4">
      <w:pgSz w:w="11900" w:h="16840"/>
      <w:pgMar w:top="1418" w:right="113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503164" w14:textId="77777777" w:rsidR="00C05E8D" w:rsidRDefault="00C05E8D" w:rsidP="008B390D">
      <w:r>
        <w:separator/>
      </w:r>
    </w:p>
  </w:endnote>
  <w:endnote w:type="continuationSeparator" w:id="0">
    <w:p w14:paraId="33A14894" w14:textId="77777777" w:rsidR="00C05E8D" w:rsidRDefault="00C05E8D" w:rsidP="008B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1792E" w14:textId="77777777" w:rsidR="00745CFE" w:rsidRDefault="00745CFE" w:rsidP="003A39D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D2CD3F" w14:textId="77777777" w:rsidR="00745CFE" w:rsidRDefault="00745CFE" w:rsidP="003A39DD">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5D8028" w14:textId="77777777" w:rsidR="00745CFE" w:rsidRPr="00F11A63" w:rsidRDefault="00745CFE" w:rsidP="003A39DD">
    <w:pPr>
      <w:pStyle w:val="Piedepgina"/>
      <w:ind w:right="360"/>
      <w:jc w:val="center"/>
      <w:rPr>
        <w:i/>
        <w:sz w:val="18"/>
        <w:szCs w:val="1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BA2CB" w14:textId="3439AC06" w:rsidR="00745CFE" w:rsidRPr="00AA465E" w:rsidRDefault="00745CFE" w:rsidP="00AA465E">
    <w:pPr>
      <w:pStyle w:val="Encabezado"/>
      <w:tabs>
        <w:tab w:val="clear" w:pos="4252"/>
        <w:tab w:val="clear" w:pos="8504"/>
      </w:tabs>
      <w:jc w:val="right"/>
      <w:rPr>
        <w:i/>
        <w:sz w:val="18"/>
        <w:szCs w:val="18"/>
      </w:rPr>
    </w:pPr>
    <w:r w:rsidRPr="00AA465E">
      <w:rPr>
        <w:i/>
        <w:sz w:val="18"/>
        <w:szCs w:val="18"/>
      </w:rPr>
      <w:t xml:space="preserve">Página </w:t>
    </w:r>
    <w:r w:rsidRPr="00AA465E">
      <w:rPr>
        <w:i/>
        <w:sz w:val="18"/>
        <w:szCs w:val="18"/>
      </w:rPr>
      <w:fldChar w:fldCharType="begin"/>
    </w:r>
    <w:r w:rsidRPr="00AA465E">
      <w:rPr>
        <w:i/>
        <w:sz w:val="18"/>
        <w:szCs w:val="18"/>
      </w:rPr>
      <w:instrText>PAGE   \* MERGEFORMAT</w:instrText>
    </w:r>
    <w:r w:rsidRPr="00AA465E">
      <w:rPr>
        <w:i/>
        <w:sz w:val="18"/>
        <w:szCs w:val="18"/>
      </w:rPr>
      <w:fldChar w:fldCharType="separate"/>
    </w:r>
    <w:r w:rsidR="005057F2">
      <w:rPr>
        <w:i/>
        <w:noProof/>
        <w:sz w:val="18"/>
        <w:szCs w:val="18"/>
      </w:rPr>
      <w:t>1</w:t>
    </w:r>
    <w:r w:rsidRPr="00AA465E">
      <w:rPr>
        <w:i/>
        <w:sz w:val="18"/>
        <w:szCs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F4333" w14:textId="3B881A11" w:rsidR="00745CFE" w:rsidRPr="00A94E09" w:rsidRDefault="00745CFE" w:rsidP="00AA465E">
    <w:pPr>
      <w:pStyle w:val="Piedepgina"/>
      <w:jc w:val="right"/>
      <w:rPr>
        <w:szCs w:val="18"/>
      </w:rPr>
    </w:pPr>
    <w:r w:rsidRPr="00160DCC">
      <w:rPr>
        <w:i/>
        <w:sz w:val="18"/>
        <w:szCs w:val="18"/>
      </w:rPr>
      <w:t xml:space="preserve">Página </w:t>
    </w:r>
    <w:r w:rsidRPr="00160DCC">
      <w:rPr>
        <w:i/>
        <w:sz w:val="18"/>
        <w:szCs w:val="18"/>
      </w:rPr>
      <w:fldChar w:fldCharType="begin"/>
    </w:r>
    <w:r w:rsidRPr="00160DCC">
      <w:rPr>
        <w:i/>
        <w:sz w:val="18"/>
        <w:szCs w:val="18"/>
      </w:rPr>
      <w:instrText xml:space="preserve"> PAGE  \* MERGEFORMAT </w:instrText>
    </w:r>
    <w:r w:rsidRPr="00160DCC">
      <w:rPr>
        <w:i/>
        <w:sz w:val="18"/>
        <w:szCs w:val="18"/>
      </w:rPr>
      <w:fldChar w:fldCharType="separate"/>
    </w:r>
    <w:r w:rsidR="00001BB2">
      <w:rPr>
        <w:i/>
        <w:noProof/>
        <w:sz w:val="18"/>
        <w:szCs w:val="18"/>
      </w:rPr>
      <w:t>3</w:t>
    </w:r>
    <w:r w:rsidRPr="00160DCC">
      <w:rPr>
        <w:i/>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67AF1" w14:textId="77777777" w:rsidR="00C05E8D" w:rsidRDefault="00C05E8D" w:rsidP="008B390D">
      <w:r>
        <w:separator/>
      </w:r>
    </w:p>
  </w:footnote>
  <w:footnote w:type="continuationSeparator" w:id="0">
    <w:p w14:paraId="2D0FCD41" w14:textId="77777777" w:rsidR="00C05E8D" w:rsidRDefault="00C05E8D" w:rsidP="008B39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CD51F" w14:textId="77777777" w:rsidR="00745CFE" w:rsidRPr="008B390D" w:rsidRDefault="00745CFE" w:rsidP="008B390D">
    <w:pPr>
      <w:jc w:val="right"/>
      <w:rPr>
        <w:b/>
        <w:sz w:val="28"/>
        <w:szCs w:val="28"/>
      </w:rPr>
    </w:pPr>
  </w:p>
  <w:p w14:paraId="0DE8C8E0" w14:textId="77777777" w:rsidR="00745CFE" w:rsidRDefault="00745CFE">
    <w:pPr>
      <w:pStyle w:val="Encabezado"/>
    </w:pPr>
    <w:r>
      <w:rPr>
        <w:noProof/>
        <w:lang w:val="es-ES"/>
      </w:rPr>
      <w:drawing>
        <wp:anchor distT="0" distB="0" distL="114300" distR="114300" simplePos="0" relativeHeight="251660800" behindDoc="0" locked="0" layoutInCell="1" allowOverlap="1" wp14:anchorId="003E029D" wp14:editId="65F6E214">
          <wp:simplePos x="0" y="0"/>
          <wp:positionH relativeFrom="column">
            <wp:posOffset>1949450</wp:posOffset>
          </wp:positionH>
          <wp:positionV relativeFrom="paragraph">
            <wp:posOffset>35560</wp:posOffset>
          </wp:positionV>
          <wp:extent cx="1366520" cy="1366520"/>
          <wp:effectExtent l="0" t="0" r="5080" b="5080"/>
          <wp:wrapNone/>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lase\logos EFA\MORATALAZ.JPG"/>
                  <pic:cNvPicPr>
                    <a:picLocks noChangeAspect="1" noChangeArrowheads="1"/>
                  </pic:cNvPicPr>
                </pic:nvPicPr>
                <pic:blipFill>
                  <a:blip r:embed="rId1"/>
                  <a:stretch>
                    <a:fillRect/>
                  </a:stretch>
                </pic:blipFill>
                <pic:spPr bwMode="auto">
                  <a:xfrm>
                    <a:off x="0" y="0"/>
                    <a:ext cx="1366520" cy="13665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rPr>
      <mc:AlternateContent>
        <mc:Choice Requires="wps">
          <w:drawing>
            <wp:anchor distT="0" distB="0" distL="114300" distR="114300" simplePos="0" relativeHeight="251658752" behindDoc="0" locked="0" layoutInCell="1" allowOverlap="1" wp14:anchorId="4B4BF714" wp14:editId="3C528C03">
              <wp:simplePos x="0" y="0"/>
              <wp:positionH relativeFrom="column">
                <wp:posOffset>-113665</wp:posOffset>
              </wp:positionH>
              <wp:positionV relativeFrom="paragraph">
                <wp:posOffset>843915</wp:posOffset>
              </wp:positionV>
              <wp:extent cx="5486400" cy="225298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25298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wps:spPr>
                    <wps:style>
                      <a:lnRef idx="0">
                        <a:schemeClr val="accent1"/>
                      </a:lnRef>
                      <a:fillRef idx="0">
                        <a:schemeClr val="accent1"/>
                      </a:fillRef>
                      <a:effectRef idx="0">
                        <a:schemeClr val="accent1"/>
                      </a:effectRef>
                      <a:fontRef idx="minor">
                        <a:schemeClr val="dk1"/>
                      </a:fontRef>
                    </wps:style>
                    <wps:txbx>
                      <w:txbxContent>
                        <w:p w14:paraId="78DC6127" w14:textId="77777777" w:rsidR="00745CFE" w:rsidRDefault="00745CFE" w:rsidP="008B390D">
                          <w:pPr>
                            <w:jc w:val="center"/>
                            <w:rPr>
                              <w:b/>
                              <w:sz w:val="32"/>
                              <w:szCs w:val="32"/>
                            </w:rPr>
                          </w:pPr>
                        </w:p>
                        <w:p w14:paraId="3987FE25" w14:textId="77777777" w:rsidR="00745CFE" w:rsidRDefault="00745CFE" w:rsidP="008B390D">
                          <w:pPr>
                            <w:jc w:val="center"/>
                            <w:rPr>
                              <w:b/>
                              <w:sz w:val="32"/>
                              <w:szCs w:val="32"/>
                            </w:rPr>
                          </w:pPr>
                        </w:p>
                        <w:p w14:paraId="312D975A" w14:textId="77777777" w:rsidR="00745CFE" w:rsidRDefault="00745CFE" w:rsidP="008B390D">
                          <w:pPr>
                            <w:jc w:val="center"/>
                            <w:rPr>
                              <w:b/>
                              <w:sz w:val="32"/>
                              <w:szCs w:val="32"/>
                            </w:rPr>
                          </w:pPr>
                        </w:p>
                        <w:p w14:paraId="3D141D3B" w14:textId="77777777" w:rsidR="00745CFE" w:rsidRDefault="00745CFE" w:rsidP="008B390D">
                          <w:pPr>
                            <w:jc w:val="center"/>
                            <w:rPr>
                              <w:b/>
                              <w:sz w:val="32"/>
                              <w:szCs w:val="32"/>
                            </w:rPr>
                          </w:pPr>
                        </w:p>
                        <w:p w14:paraId="47B2297D" w14:textId="77777777" w:rsidR="00745CFE" w:rsidRDefault="00745CFE" w:rsidP="008B390D">
                          <w:pPr>
                            <w:jc w:val="center"/>
                            <w:rPr>
                              <w:b/>
                              <w:sz w:val="32"/>
                              <w:szCs w:val="32"/>
                            </w:rPr>
                          </w:pPr>
                          <w:r>
                            <w:rPr>
                              <w:b/>
                              <w:sz w:val="32"/>
                              <w:szCs w:val="32"/>
                            </w:rPr>
                            <w:t>EFA MORATALAZ</w:t>
                          </w:r>
                        </w:p>
                        <w:p w14:paraId="18EE7E13" w14:textId="77777777" w:rsidR="00745CFE" w:rsidRPr="00F41C72" w:rsidRDefault="00745CFE" w:rsidP="008B390D">
                          <w:pPr>
                            <w:jc w:val="center"/>
                            <w:rPr>
                              <w:b/>
                              <w:sz w:val="32"/>
                              <w:szCs w:val="32"/>
                            </w:rPr>
                          </w:pPr>
                        </w:p>
                        <w:p w14:paraId="10675454" w14:textId="77777777" w:rsidR="00745CFE" w:rsidRPr="00F41C72" w:rsidRDefault="00745CFE" w:rsidP="008B390D">
                          <w:pPr>
                            <w:jc w:val="center"/>
                            <w:rPr>
                              <w:b/>
                              <w:sz w:val="32"/>
                              <w:szCs w:val="32"/>
                            </w:rPr>
                          </w:pPr>
                          <w:r>
                            <w:rPr>
                              <w:b/>
                              <w:sz w:val="32"/>
                              <w:szCs w:val="32"/>
                            </w:rPr>
                            <w:t>Departamento de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BF714" id="_x0000_t202" coordsize="21600,21600" o:spt="202" path="m,l,21600r21600,l21600,xe">
              <v:stroke joinstyle="miter"/>
              <v:path gradientshapeok="t" o:connecttype="rect"/>
            </v:shapetype>
            <v:shape id="Cuadro de texto 5" o:spid="_x0000_s1028" type="#_x0000_t202" style="position:absolute;margin-left:-8.95pt;margin-top:66.45pt;width:6in;height:177.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" filled="f" stroked="f">
              <v:path arrowok="t"/>
              <v:textbox>
                <w:txbxContent>
                  <w:p w14:paraId="78DC6127" w14:textId="77777777" w:rsidR="00745CFE" w:rsidRDefault="00745CFE" w:rsidP="008B390D">
                    <w:pPr>
                      <w:jc w:val="center"/>
                      <w:rPr>
                        <w:b/>
                        <w:sz w:val="32"/>
                        <w:szCs w:val="32"/>
                      </w:rPr>
                    </w:pPr>
                  </w:p>
                  <w:p w14:paraId="3987FE25" w14:textId="77777777" w:rsidR="00745CFE" w:rsidRDefault="00745CFE" w:rsidP="008B390D">
                    <w:pPr>
                      <w:jc w:val="center"/>
                      <w:rPr>
                        <w:b/>
                        <w:sz w:val="32"/>
                        <w:szCs w:val="32"/>
                      </w:rPr>
                    </w:pPr>
                  </w:p>
                  <w:p w14:paraId="312D975A" w14:textId="77777777" w:rsidR="00745CFE" w:rsidRDefault="00745CFE" w:rsidP="008B390D">
                    <w:pPr>
                      <w:jc w:val="center"/>
                      <w:rPr>
                        <w:b/>
                        <w:sz w:val="32"/>
                        <w:szCs w:val="32"/>
                      </w:rPr>
                    </w:pPr>
                  </w:p>
                  <w:p w14:paraId="3D141D3B" w14:textId="77777777" w:rsidR="00745CFE" w:rsidRDefault="00745CFE" w:rsidP="008B390D">
                    <w:pPr>
                      <w:jc w:val="center"/>
                      <w:rPr>
                        <w:b/>
                        <w:sz w:val="32"/>
                        <w:szCs w:val="32"/>
                      </w:rPr>
                    </w:pPr>
                  </w:p>
                  <w:p w14:paraId="47B2297D" w14:textId="77777777" w:rsidR="00745CFE" w:rsidRDefault="00745CFE" w:rsidP="008B390D">
                    <w:pPr>
                      <w:jc w:val="center"/>
                      <w:rPr>
                        <w:b/>
                        <w:sz w:val="32"/>
                        <w:szCs w:val="32"/>
                      </w:rPr>
                    </w:pPr>
                    <w:r>
                      <w:rPr>
                        <w:b/>
                        <w:sz w:val="32"/>
                        <w:szCs w:val="32"/>
                      </w:rPr>
                      <w:t>EFA MORATALAZ</w:t>
                    </w:r>
                  </w:p>
                  <w:p w14:paraId="18EE7E13" w14:textId="77777777" w:rsidR="00745CFE" w:rsidRPr="00F41C72" w:rsidRDefault="00745CFE" w:rsidP="008B390D">
                    <w:pPr>
                      <w:jc w:val="center"/>
                      <w:rPr>
                        <w:b/>
                        <w:sz w:val="32"/>
                        <w:szCs w:val="32"/>
                      </w:rPr>
                    </w:pPr>
                  </w:p>
                  <w:p w14:paraId="10675454" w14:textId="77777777" w:rsidR="00745CFE" w:rsidRPr="00F41C72" w:rsidRDefault="00745CFE" w:rsidP="008B390D">
                    <w:pPr>
                      <w:jc w:val="center"/>
                      <w:rPr>
                        <w:b/>
                        <w:sz w:val="32"/>
                        <w:szCs w:val="32"/>
                      </w:rPr>
                    </w:pPr>
                    <w:r>
                      <w:rPr>
                        <w:b/>
                        <w:sz w:val="32"/>
                        <w:szCs w:val="32"/>
                      </w:rPr>
                      <w:t>Departamento de informática</w:t>
                    </w:r>
                  </w:p>
                </w:txbxContent>
              </v:textbox>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2195"/>
      <w:gridCol w:w="896"/>
    </w:tblGrid>
    <w:tr w:rsidR="00745CFE" w:rsidRPr="00160DCC" w14:paraId="5A6AE5A9" w14:textId="77777777" w:rsidTr="00160DCC">
      <w:tc>
        <w:tcPr>
          <w:tcW w:w="0" w:type="auto"/>
        </w:tcPr>
        <w:p w14:paraId="1B7D9946" w14:textId="77777777" w:rsidR="00745CFE" w:rsidRPr="00160DCC" w:rsidRDefault="00745CFE" w:rsidP="00160DCC">
          <w:pPr>
            <w:pStyle w:val="Encabezado"/>
            <w:tabs>
              <w:tab w:val="clear" w:pos="4252"/>
              <w:tab w:val="clear" w:pos="8504"/>
            </w:tabs>
            <w:rPr>
              <w:i/>
              <w:sz w:val="18"/>
              <w:szCs w:val="18"/>
            </w:rPr>
          </w:pPr>
          <w:r w:rsidRPr="00160DCC">
            <w:rPr>
              <w:i/>
              <w:sz w:val="18"/>
              <w:szCs w:val="18"/>
            </w:rPr>
            <w:t>Trabajo de Fin de Grado</w:t>
          </w:r>
        </w:p>
      </w:tc>
      <w:tc>
        <w:tcPr>
          <w:tcW w:w="0" w:type="auto"/>
        </w:tcPr>
        <w:p w14:paraId="3C6DC6A8" w14:textId="77777777" w:rsidR="00745CFE" w:rsidRPr="00160DCC" w:rsidRDefault="00745CFE" w:rsidP="00160DCC">
          <w:pPr>
            <w:pStyle w:val="Encabezado"/>
            <w:tabs>
              <w:tab w:val="clear" w:pos="4252"/>
              <w:tab w:val="clear" w:pos="8504"/>
            </w:tabs>
            <w:jc w:val="right"/>
            <w:rPr>
              <w:i/>
              <w:sz w:val="18"/>
              <w:szCs w:val="18"/>
            </w:rPr>
          </w:pPr>
          <w:r w:rsidRPr="00160DCC">
            <w:rPr>
              <w:i/>
              <w:sz w:val="18"/>
              <w:szCs w:val="18"/>
            </w:rPr>
            <w:t xml:space="preserve">Página </w:t>
          </w:r>
          <w:r w:rsidRPr="00160DCC">
            <w:rPr>
              <w:i/>
              <w:sz w:val="18"/>
              <w:szCs w:val="18"/>
            </w:rPr>
            <w:fldChar w:fldCharType="begin"/>
          </w:r>
          <w:r w:rsidRPr="00160DCC">
            <w:rPr>
              <w:i/>
              <w:sz w:val="18"/>
              <w:szCs w:val="18"/>
            </w:rPr>
            <w:instrText xml:space="preserve"> PAGE  \* MERGEFORMAT </w:instrText>
          </w:r>
          <w:r w:rsidRPr="00160DCC">
            <w:rPr>
              <w:i/>
              <w:sz w:val="18"/>
              <w:szCs w:val="18"/>
            </w:rPr>
            <w:fldChar w:fldCharType="separate"/>
          </w:r>
          <w:r w:rsidRPr="00160DCC">
            <w:rPr>
              <w:i/>
              <w:noProof/>
              <w:sz w:val="18"/>
              <w:szCs w:val="18"/>
            </w:rPr>
            <w:t>2</w:t>
          </w:r>
          <w:r w:rsidRPr="00160DCC">
            <w:rPr>
              <w:i/>
              <w:sz w:val="18"/>
              <w:szCs w:val="18"/>
            </w:rPr>
            <w:fldChar w:fldCharType="end"/>
          </w:r>
        </w:p>
      </w:tc>
    </w:tr>
  </w:tbl>
  <w:p w14:paraId="51F95AF0" w14:textId="77777777" w:rsidR="00745CFE" w:rsidRDefault="00745CFE" w:rsidP="006B1993">
    <w:pPr>
      <w:pStyle w:val="Encabezado"/>
      <w:tabs>
        <w:tab w:val="clear" w:pos="4252"/>
        <w:tab w:val="clear" w:pos="8504"/>
      </w:tabs>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F5D72" w14:textId="77777777" w:rsidR="00745CFE" w:rsidRPr="008B390D" w:rsidRDefault="00745CFE" w:rsidP="008B390D">
    <w:pPr>
      <w:jc w:val="right"/>
      <w:rPr>
        <w:b/>
        <w:sz w:val="28"/>
        <w:szCs w:val="28"/>
      </w:rPr>
    </w:pPr>
    <w:r>
      <w:rPr>
        <w:noProof/>
        <w:lang w:val="es-ES"/>
      </w:rPr>
      <w:drawing>
        <wp:anchor distT="0" distB="0" distL="114300" distR="114300" simplePos="0" relativeHeight="251666944" behindDoc="0" locked="0" layoutInCell="1" allowOverlap="1" wp14:anchorId="45D22F73" wp14:editId="2B7318E2">
          <wp:simplePos x="0" y="0"/>
          <wp:positionH relativeFrom="column">
            <wp:posOffset>4314825</wp:posOffset>
          </wp:positionH>
          <wp:positionV relativeFrom="paragraph">
            <wp:posOffset>-321945</wp:posOffset>
          </wp:positionV>
          <wp:extent cx="1235710" cy="578485"/>
          <wp:effectExtent l="0" t="0" r="2540" b="0"/>
          <wp:wrapSquare wrapText="bothSides"/>
          <wp:docPr id="11"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p w14:paraId="39A0C2AB" w14:textId="77777777" w:rsidR="00745CFE" w:rsidRDefault="00745CFE">
    <w:pPr>
      <w:pStyle w:val="Encabezad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C7B3B6" w14:textId="77777777" w:rsidR="00745CFE" w:rsidRPr="008B390D" w:rsidRDefault="00745CFE" w:rsidP="008B390D">
    <w:pPr>
      <w:jc w:val="right"/>
      <w:rPr>
        <w:b/>
        <w:sz w:val="28"/>
        <w:szCs w:val="28"/>
      </w:rPr>
    </w:pPr>
    <w:r>
      <w:rPr>
        <w:noProof/>
        <w:lang w:val="es-ES"/>
      </w:rPr>
      <w:drawing>
        <wp:anchor distT="0" distB="0" distL="114300" distR="114300" simplePos="0" relativeHeight="251664896" behindDoc="0" locked="0" layoutInCell="1" allowOverlap="1" wp14:anchorId="798E623A" wp14:editId="665B39E3">
          <wp:simplePos x="0" y="0"/>
          <wp:positionH relativeFrom="column">
            <wp:posOffset>4303395</wp:posOffset>
          </wp:positionH>
          <wp:positionV relativeFrom="paragraph">
            <wp:posOffset>-360680</wp:posOffset>
          </wp:positionV>
          <wp:extent cx="1235710" cy="578485"/>
          <wp:effectExtent l="0" t="0" r="2540" b="0"/>
          <wp:wrapSquare wrapText="bothSides"/>
          <wp:docPr id="4"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tbl>
    <w:tblPr>
      <w:tblW w:w="8806" w:type="dxa"/>
      <w:tblBorders>
        <w:bottom w:val="single" w:sz="4" w:space="0" w:color="auto"/>
      </w:tblBorders>
      <w:tblLook w:val="04A0" w:firstRow="1" w:lastRow="0" w:firstColumn="1" w:lastColumn="0" w:noHBand="0" w:noVBand="1"/>
    </w:tblPr>
    <w:tblGrid>
      <w:gridCol w:w="5387"/>
      <w:gridCol w:w="3419"/>
    </w:tblGrid>
    <w:tr w:rsidR="00745CFE" w:rsidRPr="00160DCC" w14:paraId="4B2A992D" w14:textId="77777777" w:rsidTr="002202F5">
      <w:trPr>
        <w:trHeight w:val="181"/>
      </w:trPr>
      <w:tc>
        <w:tcPr>
          <w:tcW w:w="5387" w:type="dxa"/>
        </w:tcPr>
        <w:p w14:paraId="3A46290E" w14:textId="39E89D91" w:rsidR="00745CFE" w:rsidRPr="00160DCC" w:rsidRDefault="00745CFE" w:rsidP="00665BE5">
          <w:pPr>
            <w:pStyle w:val="Encabezado"/>
            <w:tabs>
              <w:tab w:val="clear" w:pos="4252"/>
              <w:tab w:val="clear" w:pos="8504"/>
            </w:tabs>
            <w:ind w:right="-672"/>
            <w:rPr>
              <w:i/>
              <w:sz w:val="18"/>
              <w:szCs w:val="18"/>
            </w:rPr>
          </w:pPr>
          <w:r w:rsidRPr="00160DCC">
            <w:rPr>
              <w:i/>
              <w:sz w:val="18"/>
              <w:szCs w:val="18"/>
            </w:rPr>
            <w:t>Grado</w:t>
          </w:r>
          <w:r>
            <w:rPr>
              <w:i/>
              <w:sz w:val="18"/>
              <w:szCs w:val="18"/>
            </w:rPr>
            <w:t xml:space="preserve"> Superior en Desarrollo de Aplicaciones Web</w:t>
          </w:r>
        </w:p>
      </w:tc>
      <w:tc>
        <w:tcPr>
          <w:tcW w:w="3419" w:type="dxa"/>
        </w:tcPr>
        <w:p w14:paraId="30A1D30E" w14:textId="77777777" w:rsidR="00745CFE" w:rsidRPr="00160DCC" w:rsidRDefault="00745CFE" w:rsidP="00875022">
          <w:pPr>
            <w:pStyle w:val="Encabezado"/>
            <w:tabs>
              <w:tab w:val="clear" w:pos="4252"/>
              <w:tab w:val="clear" w:pos="8504"/>
            </w:tabs>
            <w:rPr>
              <w:i/>
              <w:sz w:val="18"/>
              <w:szCs w:val="18"/>
            </w:rPr>
          </w:pPr>
        </w:p>
      </w:tc>
    </w:tr>
  </w:tbl>
  <w:p w14:paraId="3C432C10" w14:textId="77777777" w:rsidR="00745CFE" w:rsidRDefault="00745CFE">
    <w:pPr>
      <w:pStyle w:val="Encabezado"/>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755" w:type="dxa"/>
      <w:tblBorders>
        <w:bottom w:val="single" w:sz="4" w:space="0" w:color="auto"/>
      </w:tblBorders>
      <w:tblLook w:val="04A0" w:firstRow="1" w:lastRow="0" w:firstColumn="1" w:lastColumn="0" w:noHBand="0" w:noVBand="1"/>
    </w:tblPr>
    <w:tblGrid>
      <w:gridCol w:w="5353"/>
      <w:gridCol w:w="3402"/>
    </w:tblGrid>
    <w:tr w:rsidR="00745CFE" w:rsidRPr="00160DCC" w14:paraId="1BB139EA" w14:textId="77777777" w:rsidTr="006A50D8">
      <w:tc>
        <w:tcPr>
          <w:tcW w:w="5353" w:type="dxa"/>
        </w:tcPr>
        <w:p w14:paraId="34F3A42B" w14:textId="56FF72F4" w:rsidR="00745CFE" w:rsidRPr="00160DCC" w:rsidRDefault="00745CFE" w:rsidP="00160DCC">
          <w:pPr>
            <w:pStyle w:val="Encabezado"/>
            <w:tabs>
              <w:tab w:val="clear" w:pos="4252"/>
              <w:tab w:val="clear" w:pos="8504"/>
            </w:tabs>
            <w:rPr>
              <w:i/>
              <w:sz w:val="18"/>
              <w:szCs w:val="18"/>
            </w:rPr>
          </w:pPr>
          <w:r w:rsidRPr="00160DCC">
            <w:rPr>
              <w:i/>
              <w:sz w:val="18"/>
              <w:szCs w:val="18"/>
            </w:rPr>
            <w:t>Grado</w:t>
          </w:r>
          <w:r>
            <w:rPr>
              <w:i/>
              <w:sz w:val="18"/>
              <w:szCs w:val="18"/>
            </w:rPr>
            <w:t xml:space="preserve"> Superior en Desarrollo de Aplicaciones Web</w:t>
          </w:r>
        </w:p>
      </w:tc>
      <w:tc>
        <w:tcPr>
          <w:tcW w:w="3402" w:type="dxa"/>
        </w:tcPr>
        <w:p w14:paraId="01EDD280" w14:textId="77777777" w:rsidR="00745CFE" w:rsidRPr="00160DCC" w:rsidRDefault="00745CFE" w:rsidP="00160DCC">
          <w:pPr>
            <w:pStyle w:val="Encabezado"/>
            <w:tabs>
              <w:tab w:val="clear" w:pos="4252"/>
              <w:tab w:val="clear" w:pos="8504"/>
            </w:tabs>
            <w:jc w:val="right"/>
            <w:rPr>
              <w:i/>
              <w:sz w:val="18"/>
              <w:szCs w:val="18"/>
            </w:rPr>
          </w:pPr>
        </w:p>
      </w:tc>
    </w:tr>
  </w:tbl>
  <w:p w14:paraId="79078F70" w14:textId="77777777" w:rsidR="00745CFE" w:rsidRDefault="00745CFE" w:rsidP="006B1993">
    <w:pPr>
      <w:pStyle w:val="Encabezado"/>
      <w:tabs>
        <w:tab w:val="clear" w:pos="4252"/>
        <w:tab w:val="clear" w:pos="8504"/>
      </w:tabs>
    </w:pPr>
    <w:r>
      <w:rPr>
        <w:noProof/>
        <w:lang w:val="es-ES"/>
      </w:rPr>
      <w:drawing>
        <wp:anchor distT="0" distB="0" distL="114300" distR="114300" simplePos="0" relativeHeight="251662848" behindDoc="0" locked="0" layoutInCell="1" allowOverlap="1" wp14:anchorId="54C8AC2E" wp14:editId="31823E13">
          <wp:simplePos x="0" y="0"/>
          <wp:positionH relativeFrom="column">
            <wp:posOffset>4254500</wp:posOffset>
          </wp:positionH>
          <wp:positionV relativeFrom="paragraph">
            <wp:posOffset>-443865</wp:posOffset>
          </wp:positionV>
          <wp:extent cx="1235710" cy="578485"/>
          <wp:effectExtent l="0" t="0" r="2540" b="0"/>
          <wp:wrapSquare wrapText="bothSides"/>
          <wp:docPr id="47323" name="Picture 47323"/>
          <wp:cNvGraphicFramePr/>
          <a:graphic xmlns:a="http://schemas.openxmlformats.org/drawingml/2006/main">
            <a:graphicData uri="http://schemas.openxmlformats.org/drawingml/2006/picture">
              <pic:pic xmlns:pic="http://schemas.openxmlformats.org/drawingml/2006/picture">
                <pic:nvPicPr>
                  <pic:cNvPr id="47323" name="Picture 47323"/>
                  <pic:cNvPicPr/>
                </pic:nvPicPr>
                <pic:blipFill>
                  <a:blip r:embed="rId1"/>
                  <a:stretch>
                    <a:fillRect/>
                  </a:stretch>
                </pic:blipFill>
                <pic:spPr>
                  <a:xfrm>
                    <a:off x="0" y="0"/>
                    <a:ext cx="1235710" cy="5784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B3D82"/>
    <w:multiLevelType w:val="multilevel"/>
    <w:tmpl w:val="9DB6D7D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0485D62"/>
    <w:multiLevelType w:val="hybridMultilevel"/>
    <w:tmpl w:val="59E627C0"/>
    <w:lvl w:ilvl="0" w:tplc="CE145CBE">
      <w:numFmt w:val="bullet"/>
      <w:lvlText w:val="-"/>
      <w:lvlJc w:val="left"/>
      <w:pPr>
        <w:ind w:left="720" w:hanging="360"/>
      </w:pPr>
      <w:rPr>
        <w:rFonts w:ascii="Calibri" w:eastAsia="MS Mincho"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C37D54"/>
    <w:multiLevelType w:val="hybridMultilevel"/>
    <w:tmpl w:val="91DAC69E"/>
    <w:lvl w:ilvl="0" w:tplc="1D3C0676">
      <w:start w:val="1"/>
      <w:numFmt w:val="decimal"/>
      <w:pStyle w:val="TDC1"/>
      <w:lvlText w:val="%1."/>
      <w:lvlJc w:val="left"/>
      <w:pPr>
        <w:ind w:left="360" w:hanging="360"/>
      </w:pPr>
      <w:rPr>
        <w:rFonts w:hint="default"/>
        <w: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48DE3078"/>
    <w:multiLevelType w:val="hybridMultilevel"/>
    <w:tmpl w:val="70D4042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2E34168"/>
    <w:multiLevelType w:val="multilevel"/>
    <w:tmpl w:val="9DB6D7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022"/>
    <w:rsid w:val="00001BB2"/>
    <w:rsid w:val="00004E64"/>
    <w:rsid w:val="0002607E"/>
    <w:rsid w:val="000322E8"/>
    <w:rsid w:val="0006042F"/>
    <w:rsid w:val="000744E7"/>
    <w:rsid w:val="00090293"/>
    <w:rsid w:val="00091935"/>
    <w:rsid w:val="00094FB9"/>
    <w:rsid w:val="000959DC"/>
    <w:rsid w:val="000C7A44"/>
    <w:rsid w:val="00160DCC"/>
    <w:rsid w:val="0017057C"/>
    <w:rsid w:val="001C6999"/>
    <w:rsid w:val="002202F5"/>
    <w:rsid w:val="00227FC2"/>
    <w:rsid w:val="00235C0A"/>
    <w:rsid w:val="002C10CC"/>
    <w:rsid w:val="002C7AF8"/>
    <w:rsid w:val="00315DBD"/>
    <w:rsid w:val="003A2775"/>
    <w:rsid w:val="003A39DD"/>
    <w:rsid w:val="003C4919"/>
    <w:rsid w:val="00463914"/>
    <w:rsid w:val="004A37FD"/>
    <w:rsid w:val="004F7012"/>
    <w:rsid w:val="00500A77"/>
    <w:rsid w:val="005057F2"/>
    <w:rsid w:val="00577A33"/>
    <w:rsid w:val="0064101C"/>
    <w:rsid w:val="00653358"/>
    <w:rsid w:val="00665BE5"/>
    <w:rsid w:val="006A50D8"/>
    <w:rsid w:val="006B1993"/>
    <w:rsid w:val="006E0956"/>
    <w:rsid w:val="00714FA1"/>
    <w:rsid w:val="00745CFE"/>
    <w:rsid w:val="007711B8"/>
    <w:rsid w:val="00783D69"/>
    <w:rsid w:val="007A281F"/>
    <w:rsid w:val="0080122E"/>
    <w:rsid w:val="008219C3"/>
    <w:rsid w:val="00830802"/>
    <w:rsid w:val="00842C8C"/>
    <w:rsid w:val="00844696"/>
    <w:rsid w:val="00853072"/>
    <w:rsid w:val="00854FD6"/>
    <w:rsid w:val="00875022"/>
    <w:rsid w:val="008B390D"/>
    <w:rsid w:val="008B741D"/>
    <w:rsid w:val="00923B46"/>
    <w:rsid w:val="00951F0C"/>
    <w:rsid w:val="00966EB2"/>
    <w:rsid w:val="009A1553"/>
    <w:rsid w:val="009E3BAF"/>
    <w:rsid w:val="009E6172"/>
    <w:rsid w:val="00A32C31"/>
    <w:rsid w:val="00A94E09"/>
    <w:rsid w:val="00AA465E"/>
    <w:rsid w:val="00BB1CF1"/>
    <w:rsid w:val="00C04D45"/>
    <w:rsid w:val="00C05E8D"/>
    <w:rsid w:val="00C31166"/>
    <w:rsid w:val="00C57EA3"/>
    <w:rsid w:val="00CC5E64"/>
    <w:rsid w:val="00D055B3"/>
    <w:rsid w:val="00D2166A"/>
    <w:rsid w:val="00D24FA4"/>
    <w:rsid w:val="00D72CBC"/>
    <w:rsid w:val="00DA5FE7"/>
    <w:rsid w:val="00DB7B3C"/>
    <w:rsid w:val="00DE3BD4"/>
    <w:rsid w:val="00F11A63"/>
    <w:rsid w:val="00F31ACB"/>
    <w:rsid w:val="00F41C72"/>
    <w:rsid w:val="00F61E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C9767B"/>
  <w15:docId w15:val="{3BE86118-4F7B-41B6-A361-70757F25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2C31"/>
    <w:pPr>
      <w:spacing w:before="120" w:line="280" w:lineRule="exact"/>
    </w:pPr>
    <w:rPr>
      <w:rFonts w:ascii="Trebuchet MS" w:hAnsi="Trebuchet MS"/>
      <w:sz w:val="24"/>
      <w:szCs w:val="24"/>
      <w:lang w:val="es-ES_tradnl"/>
    </w:rPr>
  </w:style>
  <w:style w:type="paragraph" w:styleId="Ttulo1">
    <w:name w:val="heading 1"/>
    <w:basedOn w:val="Normal"/>
    <w:next w:val="Normal"/>
    <w:link w:val="Ttulo1Car"/>
    <w:uiPriority w:val="9"/>
    <w:qFormat/>
    <w:rsid w:val="00CC5E64"/>
    <w:pPr>
      <w:keepNext/>
      <w:keepLines/>
      <w:numPr>
        <w:numId w:val="1"/>
      </w:numPr>
      <w:spacing w:before="480"/>
      <w:outlineLvl w:val="0"/>
    </w:pPr>
    <w:rPr>
      <w:rFonts w:eastAsia="MS Gothic"/>
      <w:b/>
      <w:bCs/>
      <w:color w:val="345A8A"/>
      <w:sz w:val="28"/>
      <w:szCs w:val="32"/>
    </w:rPr>
  </w:style>
  <w:style w:type="paragraph" w:styleId="Ttulo2">
    <w:name w:val="heading 2"/>
    <w:basedOn w:val="Normal"/>
    <w:next w:val="Normal"/>
    <w:link w:val="Ttulo2Car"/>
    <w:uiPriority w:val="9"/>
    <w:unhideWhenUsed/>
    <w:qFormat/>
    <w:rsid w:val="00CC5E64"/>
    <w:pPr>
      <w:keepNext/>
      <w:keepLines/>
      <w:numPr>
        <w:ilvl w:val="1"/>
        <w:numId w:val="1"/>
      </w:numPr>
      <w:spacing w:before="200"/>
      <w:outlineLvl w:val="1"/>
    </w:pPr>
    <w:rPr>
      <w:rFonts w:ascii="Calibri" w:eastAsia="MS Gothic" w:hAnsi="Calibri"/>
      <w:b/>
      <w:bCs/>
      <w:color w:val="4F81BD"/>
      <w:sz w:val="26"/>
      <w:szCs w:val="26"/>
    </w:rPr>
  </w:style>
  <w:style w:type="paragraph" w:styleId="Ttulo3">
    <w:name w:val="heading 3"/>
    <w:basedOn w:val="Normal"/>
    <w:next w:val="Normal"/>
    <w:link w:val="Ttulo3Car"/>
    <w:uiPriority w:val="9"/>
    <w:unhideWhenUsed/>
    <w:qFormat/>
    <w:rsid w:val="00CC5E64"/>
    <w:pPr>
      <w:keepNext/>
      <w:keepLines/>
      <w:numPr>
        <w:ilvl w:val="2"/>
        <w:numId w:val="1"/>
      </w:numPr>
      <w:spacing w:before="200"/>
      <w:outlineLvl w:val="2"/>
    </w:pPr>
    <w:rPr>
      <w:rFonts w:ascii="Calibri" w:eastAsia="MS Gothic" w:hAnsi="Calibri"/>
      <w:b/>
      <w:bCs/>
      <w:color w:val="4F81BD"/>
    </w:rPr>
  </w:style>
  <w:style w:type="paragraph" w:styleId="Ttulo4">
    <w:name w:val="heading 4"/>
    <w:basedOn w:val="Normal"/>
    <w:next w:val="Normal"/>
    <w:link w:val="Ttulo4Car"/>
    <w:uiPriority w:val="9"/>
    <w:semiHidden/>
    <w:unhideWhenUsed/>
    <w:qFormat/>
    <w:rsid w:val="00CC5E64"/>
    <w:pPr>
      <w:keepNext/>
      <w:keepLines/>
      <w:numPr>
        <w:ilvl w:val="3"/>
        <w:numId w:val="1"/>
      </w:numPr>
      <w:spacing w:before="200"/>
      <w:outlineLvl w:val="3"/>
    </w:pPr>
    <w:rPr>
      <w:rFonts w:ascii="Calibri" w:eastAsia="MS Gothic" w:hAnsi="Calibri"/>
      <w:b/>
      <w:bCs/>
      <w:i/>
      <w:iCs/>
      <w:color w:val="4F81BD"/>
    </w:rPr>
  </w:style>
  <w:style w:type="paragraph" w:styleId="Ttulo5">
    <w:name w:val="heading 5"/>
    <w:basedOn w:val="Normal"/>
    <w:next w:val="Normal"/>
    <w:link w:val="Ttulo5Car"/>
    <w:uiPriority w:val="9"/>
    <w:semiHidden/>
    <w:unhideWhenUsed/>
    <w:qFormat/>
    <w:rsid w:val="00CC5E64"/>
    <w:pPr>
      <w:keepNext/>
      <w:keepLines/>
      <w:numPr>
        <w:ilvl w:val="4"/>
        <w:numId w:val="1"/>
      </w:numPr>
      <w:spacing w:before="20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CC5E64"/>
    <w:pPr>
      <w:keepNext/>
      <w:keepLines/>
      <w:numPr>
        <w:ilvl w:val="5"/>
        <w:numId w:val="1"/>
      </w:numPr>
      <w:spacing w:before="20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CC5E64"/>
    <w:pPr>
      <w:keepNext/>
      <w:keepLines/>
      <w:numPr>
        <w:ilvl w:val="6"/>
        <w:numId w:val="1"/>
      </w:numPr>
      <w:spacing w:before="20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CC5E64"/>
    <w:pPr>
      <w:keepNext/>
      <w:keepLines/>
      <w:numPr>
        <w:ilvl w:val="7"/>
        <w:numId w:val="1"/>
      </w:numPr>
      <w:spacing w:before="200"/>
      <w:outlineLvl w:val="7"/>
    </w:pPr>
    <w:rPr>
      <w:rFonts w:ascii="Calibri" w:eastAsia="MS Gothic" w:hAnsi="Calibri"/>
      <w:color w:val="404040"/>
      <w:sz w:val="20"/>
      <w:szCs w:val="20"/>
    </w:rPr>
  </w:style>
  <w:style w:type="paragraph" w:styleId="Ttulo9">
    <w:name w:val="heading 9"/>
    <w:basedOn w:val="Normal"/>
    <w:next w:val="Normal"/>
    <w:link w:val="Ttulo9Car"/>
    <w:uiPriority w:val="9"/>
    <w:semiHidden/>
    <w:unhideWhenUsed/>
    <w:qFormat/>
    <w:rsid w:val="00CC5E64"/>
    <w:pPr>
      <w:keepNext/>
      <w:keepLines/>
      <w:numPr>
        <w:ilvl w:val="8"/>
        <w:numId w:val="1"/>
      </w:numPr>
      <w:spacing w:before="200"/>
      <w:outlineLvl w:val="8"/>
    </w:pPr>
    <w:rPr>
      <w:rFonts w:ascii="Calibri" w:eastAsia="MS Gothic" w:hAnsi="Calibri"/>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B390D"/>
    <w:rPr>
      <w:rFonts w:ascii="Lucida Grande" w:hAnsi="Lucida Grande"/>
      <w:sz w:val="18"/>
      <w:szCs w:val="18"/>
    </w:rPr>
  </w:style>
  <w:style w:type="character" w:customStyle="1" w:styleId="TextodegloboCar">
    <w:name w:val="Texto de globo Car"/>
    <w:link w:val="Textodeglobo"/>
    <w:uiPriority w:val="99"/>
    <w:semiHidden/>
    <w:rsid w:val="008B390D"/>
    <w:rPr>
      <w:rFonts w:ascii="Lucida Grande" w:hAnsi="Lucida Grande"/>
      <w:sz w:val="18"/>
      <w:szCs w:val="18"/>
    </w:rPr>
  </w:style>
  <w:style w:type="paragraph" w:styleId="Encabezado">
    <w:name w:val="header"/>
    <w:basedOn w:val="Normal"/>
    <w:link w:val="EncabezadoCar"/>
    <w:uiPriority w:val="99"/>
    <w:unhideWhenUsed/>
    <w:rsid w:val="008B390D"/>
    <w:pPr>
      <w:tabs>
        <w:tab w:val="center" w:pos="4252"/>
        <w:tab w:val="right" w:pos="8504"/>
      </w:tabs>
    </w:pPr>
  </w:style>
  <w:style w:type="character" w:customStyle="1" w:styleId="EncabezadoCar">
    <w:name w:val="Encabezado Car"/>
    <w:basedOn w:val="Fuentedeprrafopredeter"/>
    <w:link w:val="Encabezado"/>
    <w:uiPriority w:val="99"/>
    <w:rsid w:val="008B390D"/>
  </w:style>
  <w:style w:type="paragraph" w:styleId="Piedepgina">
    <w:name w:val="footer"/>
    <w:basedOn w:val="Normal"/>
    <w:link w:val="PiedepginaCar"/>
    <w:uiPriority w:val="99"/>
    <w:unhideWhenUsed/>
    <w:rsid w:val="008B390D"/>
    <w:pPr>
      <w:tabs>
        <w:tab w:val="center" w:pos="4252"/>
        <w:tab w:val="right" w:pos="8504"/>
      </w:tabs>
    </w:pPr>
  </w:style>
  <w:style w:type="character" w:customStyle="1" w:styleId="PiedepginaCar">
    <w:name w:val="Pie de página Car"/>
    <w:basedOn w:val="Fuentedeprrafopredeter"/>
    <w:link w:val="Piedepgina"/>
    <w:uiPriority w:val="99"/>
    <w:rsid w:val="008B390D"/>
  </w:style>
  <w:style w:type="table" w:styleId="Tablaconcuadrcula">
    <w:name w:val="Table Grid"/>
    <w:basedOn w:val="Tablanormal"/>
    <w:uiPriority w:val="59"/>
    <w:rsid w:val="006B19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A39DD"/>
  </w:style>
  <w:style w:type="character" w:customStyle="1" w:styleId="Ttulo1Car">
    <w:name w:val="Título 1 Car"/>
    <w:link w:val="Ttulo1"/>
    <w:uiPriority w:val="9"/>
    <w:rsid w:val="00CC5E64"/>
    <w:rPr>
      <w:rFonts w:ascii="Trebuchet MS" w:eastAsia="MS Gothic" w:hAnsi="Trebuchet MS" w:cs="Times New Roman"/>
      <w:b/>
      <w:bCs/>
      <w:color w:val="345A8A"/>
      <w:sz w:val="28"/>
      <w:szCs w:val="32"/>
    </w:rPr>
  </w:style>
  <w:style w:type="paragraph" w:styleId="Descripcin">
    <w:name w:val="caption"/>
    <w:basedOn w:val="Normal"/>
    <w:next w:val="Normal"/>
    <w:uiPriority w:val="35"/>
    <w:unhideWhenUsed/>
    <w:qFormat/>
    <w:rsid w:val="00CC5E64"/>
    <w:pPr>
      <w:spacing w:after="200" w:line="240" w:lineRule="auto"/>
    </w:pPr>
    <w:rPr>
      <w:b/>
      <w:bCs/>
      <w:color w:val="4F81BD"/>
      <w:sz w:val="18"/>
      <w:szCs w:val="18"/>
    </w:rPr>
  </w:style>
  <w:style w:type="character" w:customStyle="1" w:styleId="Ttulo2Car">
    <w:name w:val="Título 2 Car"/>
    <w:link w:val="Ttulo2"/>
    <w:uiPriority w:val="9"/>
    <w:rsid w:val="00CC5E64"/>
    <w:rPr>
      <w:rFonts w:ascii="Calibri" w:eastAsia="MS Gothic" w:hAnsi="Calibri" w:cs="Times New Roman"/>
      <w:b/>
      <w:bCs/>
      <w:color w:val="4F81BD"/>
      <w:sz w:val="26"/>
      <w:szCs w:val="26"/>
    </w:rPr>
  </w:style>
  <w:style w:type="character" w:customStyle="1" w:styleId="Ttulo3Car">
    <w:name w:val="Título 3 Car"/>
    <w:link w:val="Ttulo3"/>
    <w:uiPriority w:val="9"/>
    <w:rsid w:val="00CC5E64"/>
    <w:rPr>
      <w:rFonts w:ascii="Calibri" w:eastAsia="MS Gothic" w:hAnsi="Calibri" w:cs="Times New Roman"/>
      <w:b/>
      <w:bCs/>
      <w:color w:val="4F81BD"/>
    </w:rPr>
  </w:style>
  <w:style w:type="character" w:customStyle="1" w:styleId="Ttulo4Car">
    <w:name w:val="Título 4 Car"/>
    <w:link w:val="Ttulo4"/>
    <w:uiPriority w:val="9"/>
    <w:semiHidden/>
    <w:rsid w:val="00CC5E64"/>
    <w:rPr>
      <w:rFonts w:ascii="Calibri" w:eastAsia="MS Gothic" w:hAnsi="Calibri" w:cs="Times New Roman"/>
      <w:b/>
      <w:bCs/>
      <w:i/>
      <w:iCs/>
      <w:color w:val="4F81BD"/>
    </w:rPr>
  </w:style>
  <w:style w:type="character" w:customStyle="1" w:styleId="Ttulo5Car">
    <w:name w:val="Título 5 Car"/>
    <w:link w:val="Ttulo5"/>
    <w:uiPriority w:val="9"/>
    <w:semiHidden/>
    <w:rsid w:val="00CC5E64"/>
    <w:rPr>
      <w:rFonts w:ascii="Calibri" w:eastAsia="MS Gothic" w:hAnsi="Calibri" w:cs="Times New Roman"/>
      <w:color w:val="243F60"/>
    </w:rPr>
  </w:style>
  <w:style w:type="character" w:customStyle="1" w:styleId="Ttulo6Car">
    <w:name w:val="Título 6 Car"/>
    <w:link w:val="Ttulo6"/>
    <w:uiPriority w:val="9"/>
    <w:semiHidden/>
    <w:rsid w:val="00CC5E64"/>
    <w:rPr>
      <w:rFonts w:ascii="Calibri" w:eastAsia="MS Gothic" w:hAnsi="Calibri" w:cs="Times New Roman"/>
      <w:i/>
      <w:iCs/>
      <w:color w:val="243F60"/>
    </w:rPr>
  </w:style>
  <w:style w:type="character" w:customStyle="1" w:styleId="Ttulo7Car">
    <w:name w:val="Título 7 Car"/>
    <w:link w:val="Ttulo7"/>
    <w:uiPriority w:val="9"/>
    <w:semiHidden/>
    <w:rsid w:val="00CC5E64"/>
    <w:rPr>
      <w:rFonts w:ascii="Calibri" w:eastAsia="MS Gothic" w:hAnsi="Calibri" w:cs="Times New Roman"/>
      <w:i/>
      <w:iCs/>
      <w:color w:val="404040"/>
    </w:rPr>
  </w:style>
  <w:style w:type="character" w:customStyle="1" w:styleId="Ttulo8Car">
    <w:name w:val="Título 8 Car"/>
    <w:link w:val="Ttulo8"/>
    <w:uiPriority w:val="9"/>
    <w:semiHidden/>
    <w:rsid w:val="00CC5E64"/>
    <w:rPr>
      <w:rFonts w:ascii="Calibri" w:eastAsia="MS Gothic" w:hAnsi="Calibri" w:cs="Times New Roman"/>
      <w:color w:val="404040"/>
      <w:sz w:val="20"/>
      <w:szCs w:val="20"/>
    </w:rPr>
  </w:style>
  <w:style w:type="character" w:customStyle="1" w:styleId="Ttulo9Car">
    <w:name w:val="Título 9 Car"/>
    <w:link w:val="Ttulo9"/>
    <w:uiPriority w:val="9"/>
    <w:semiHidden/>
    <w:rsid w:val="00CC5E64"/>
    <w:rPr>
      <w:rFonts w:ascii="Calibri" w:eastAsia="MS Gothic" w:hAnsi="Calibri" w:cs="Times New Roman"/>
      <w:i/>
      <w:iCs/>
      <w:color w:val="404040"/>
      <w:sz w:val="20"/>
      <w:szCs w:val="20"/>
    </w:rPr>
  </w:style>
  <w:style w:type="character" w:customStyle="1" w:styleId="apple-tab-span">
    <w:name w:val="apple-tab-span"/>
    <w:rsid w:val="00D2166A"/>
  </w:style>
  <w:style w:type="paragraph" w:customStyle="1" w:styleId="Default">
    <w:name w:val="Default"/>
    <w:rsid w:val="003A2775"/>
    <w:pPr>
      <w:autoSpaceDE w:val="0"/>
      <w:autoSpaceDN w:val="0"/>
      <w:adjustRightInd w:val="0"/>
    </w:pPr>
    <w:rPr>
      <w:rFonts w:ascii="Calibri" w:hAnsi="Calibri" w:cs="Calibri"/>
      <w:color w:val="000000"/>
      <w:sz w:val="24"/>
      <w:szCs w:val="24"/>
    </w:rPr>
  </w:style>
  <w:style w:type="paragraph" w:styleId="TtuloTDC">
    <w:name w:val="TOC Heading"/>
    <w:basedOn w:val="Ttulo1"/>
    <w:next w:val="Normal"/>
    <w:uiPriority w:val="39"/>
    <w:unhideWhenUsed/>
    <w:qFormat/>
    <w:rsid w:val="00DB7B3C"/>
    <w:pPr>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lang w:val="es-ES"/>
    </w:rPr>
  </w:style>
  <w:style w:type="paragraph" w:styleId="TDC2">
    <w:name w:val="toc 2"/>
    <w:basedOn w:val="Normal"/>
    <w:next w:val="Normal"/>
    <w:autoRedefine/>
    <w:uiPriority w:val="39"/>
    <w:unhideWhenUsed/>
    <w:rsid w:val="00DB7B3C"/>
    <w:pPr>
      <w:spacing w:before="0" w:after="100" w:line="259" w:lineRule="auto"/>
      <w:ind w:left="220"/>
    </w:pPr>
    <w:rPr>
      <w:rFonts w:asciiTheme="minorHAnsi" w:eastAsiaTheme="minorEastAsia" w:hAnsiTheme="minorHAnsi"/>
      <w:sz w:val="22"/>
      <w:szCs w:val="22"/>
      <w:lang w:val="es-ES"/>
    </w:rPr>
  </w:style>
  <w:style w:type="paragraph" w:styleId="TDC1">
    <w:name w:val="toc 1"/>
    <w:basedOn w:val="Normal"/>
    <w:next w:val="Normal"/>
    <w:autoRedefine/>
    <w:uiPriority w:val="39"/>
    <w:unhideWhenUsed/>
    <w:rsid w:val="0017057C"/>
    <w:pPr>
      <w:numPr>
        <w:numId w:val="4"/>
      </w:numPr>
      <w:spacing w:before="0" w:after="100" w:line="259" w:lineRule="auto"/>
    </w:pPr>
    <w:rPr>
      <w:rFonts w:asciiTheme="minorHAnsi" w:eastAsiaTheme="minorEastAsia" w:hAnsiTheme="minorHAnsi"/>
      <w:b/>
      <w:sz w:val="22"/>
      <w:szCs w:val="22"/>
      <w:lang w:val="es-ES"/>
    </w:rPr>
  </w:style>
  <w:style w:type="paragraph" w:styleId="TDC3">
    <w:name w:val="toc 3"/>
    <w:basedOn w:val="Normal"/>
    <w:next w:val="Normal"/>
    <w:autoRedefine/>
    <w:uiPriority w:val="39"/>
    <w:unhideWhenUsed/>
    <w:rsid w:val="00DB7B3C"/>
    <w:pPr>
      <w:spacing w:before="0" w:after="100" w:line="259" w:lineRule="auto"/>
      <w:ind w:left="440"/>
    </w:pPr>
    <w:rPr>
      <w:rFonts w:asciiTheme="minorHAnsi" w:eastAsiaTheme="minorEastAsia" w:hAnsiTheme="minorHAnsi"/>
      <w:sz w:val="22"/>
      <w:szCs w:val="22"/>
      <w:lang w:val="es-ES"/>
    </w:rPr>
  </w:style>
  <w:style w:type="paragraph" w:styleId="Prrafodelista">
    <w:name w:val="List Paragraph"/>
    <w:basedOn w:val="Normal"/>
    <w:uiPriority w:val="34"/>
    <w:qFormat/>
    <w:rsid w:val="00745C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2931241">
      <w:bodyDiv w:val="1"/>
      <w:marLeft w:val="0"/>
      <w:marRight w:val="0"/>
      <w:marTop w:val="0"/>
      <w:marBottom w:val="0"/>
      <w:divBdr>
        <w:top w:val="none" w:sz="0" w:space="0" w:color="auto"/>
        <w:left w:val="none" w:sz="0" w:space="0" w:color="auto"/>
        <w:bottom w:val="none" w:sz="0" w:space="0" w:color="auto"/>
        <w:right w:val="none" w:sz="0" w:space="0" w:color="auto"/>
      </w:divBdr>
      <w:divsChild>
        <w:div w:id="272521850">
          <w:marLeft w:val="0"/>
          <w:marRight w:val="0"/>
          <w:marTop w:val="0"/>
          <w:marBottom w:val="0"/>
          <w:divBdr>
            <w:top w:val="none" w:sz="0" w:space="0" w:color="auto"/>
            <w:left w:val="none" w:sz="0" w:space="0" w:color="auto"/>
            <w:bottom w:val="none" w:sz="0" w:space="0" w:color="auto"/>
            <w:right w:val="none" w:sz="0" w:space="0" w:color="auto"/>
          </w:divBdr>
        </w:div>
        <w:div w:id="280573506">
          <w:marLeft w:val="0"/>
          <w:marRight w:val="0"/>
          <w:marTop w:val="0"/>
          <w:marBottom w:val="0"/>
          <w:divBdr>
            <w:top w:val="none" w:sz="0" w:space="0" w:color="auto"/>
            <w:left w:val="none" w:sz="0" w:space="0" w:color="auto"/>
            <w:bottom w:val="none" w:sz="0" w:space="0" w:color="auto"/>
            <w:right w:val="none" w:sz="0" w:space="0" w:color="auto"/>
          </w:divBdr>
        </w:div>
        <w:div w:id="419521003">
          <w:marLeft w:val="0"/>
          <w:marRight w:val="0"/>
          <w:marTop w:val="0"/>
          <w:marBottom w:val="0"/>
          <w:divBdr>
            <w:top w:val="none" w:sz="0" w:space="0" w:color="auto"/>
            <w:left w:val="none" w:sz="0" w:space="0" w:color="auto"/>
            <w:bottom w:val="none" w:sz="0" w:space="0" w:color="auto"/>
            <w:right w:val="none" w:sz="0" w:space="0" w:color="auto"/>
          </w:divBdr>
        </w:div>
        <w:div w:id="478889634">
          <w:marLeft w:val="0"/>
          <w:marRight w:val="0"/>
          <w:marTop w:val="0"/>
          <w:marBottom w:val="0"/>
          <w:divBdr>
            <w:top w:val="none" w:sz="0" w:space="0" w:color="auto"/>
            <w:left w:val="none" w:sz="0" w:space="0" w:color="auto"/>
            <w:bottom w:val="none" w:sz="0" w:space="0" w:color="auto"/>
            <w:right w:val="none" w:sz="0" w:space="0" w:color="auto"/>
          </w:divBdr>
        </w:div>
        <w:div w:id="515964936">
          <w:marLeft w:val="0"/>
          <w:marRight w:val="0"/>
          <w:marTop w:val="0"/>
          <w:marBottom w:val="0"/>
          <w:divBdr>
            <w:top w:val="none" w:sz="0" w:space="0" w:color="auto"/>
            <w:left w:val="none" w:sz="0" w:space="0" w:color="auto"/>
            <w:bottom w:val="none" w:sz="0" w:space="0" w:color="auto"/>
            <w:right w:val="none" w:sz="0" w:space="0" w:color="auto"/>
          </w:divBdr>
        </w:div>
        <w:div w:id="632367799">
          <w:marLeft w:val="0"/>
          <w:marRight w:val="0"/>
          <w:marTop w:val="0"/>
          <w:marBottom w:val="0"/>
          <w:divBdr>
            <w:top w:val="none" w:sz="0" w:space="0" w:color="auto"/>
            <w:left w:val="none" w:sz="0" w:space="0" w:color="auto"/>
            <w:bottom w:val="none" w:sz="0" w:space="0" w:color="auto"/>
            <w:right w:val="none" w:sz="0" w:space="0" w:color="auto"/>
          </w:divBdr>
        </w:div>
        <w:div w:id="720904731">
          <w:marLeft w:val="0"/>
          <w:marRight w:val="0"/>
          <w:marTop w:val="0"/>
          <w:marBottom w:val="0"/>
          <w:divBdr>
            <w:top w:val="none" w:sz="0" w:space="0" w:color="auto"/>
            <w:left w:val="none" w:sz="0" w:space="0" w:color="auto"/>
            <w:bottom w:val="none" w:sz="0" w:space="0" w:color="auto"/>
            <w:right w:val="none" w:sz="0" w:space="0" w:color="auto"/>
          </w:divBdr>
        </w:div>
        <w:div w:id="787243249">
          <w:marLeft w:val="0"/>
          <w:marRight w:val="0"/>
          <w:marTop w:val="0"/>
          <w:marBottom w:val="0"/>
          <w:divBdr>
            <w:top w:val="none" w:sz="0" w:space="0" w:color="auto"/>
            <w:left w:val="none" w:sz="0" w:space="0" w:color="auto"/>
            <w:bottom w:val="none" w:sz="0" w:space="0" w:color="auto"/>
            <w:right w:val="none" w:sz="0" w:space="0" w:color="auto"/>
          </w:divBdr>
        </w:div>
        <w:div w:id="889078841">
          <w:marLeft w:val="0"/>
          <w:marRight w:val="0"/>
          <w:marTop w:val="0"/>
          <w:marBottom w:val="0"/>
          <w:divBdr>
            <w:top w:val="none" w:sz="0" w:space="0" w:color="auto"/>
            <w:left w:val="none" w:sz="0" w:space="0" w:color="auto"/>
            <w:bottom w:val="none" w:sz="0" w:space="0" w:color="auto"/>
            <w:right w:val="none" w:sz="0" w:space="0" w:color="auto"/>
          </w:divBdr>
        </w:div>
        <w:div w:id="899024272">
          <w:marLeft w:val="0"/>
          <w:marRight w:val="0"/>
          <w:marTop w:val="0"/>
          <w:marBottom w:val="0"/>
          <w:divBdr>
            <w:top w:val="none" w:sz="0" w:space="0" w:color="auto"/>
            <w:left w:val="none" w:sz="0" w:space="0" w:color="auto"/>
            <w:bottom w:val="none" w:sz="0" w:space="0" w:color="auto"/>
            <w:right w:val="none" w:sz="0" w:space="0" w:color="auto"/>
          </w:divBdr>
        </w:div>
        <w:div w:id="1146047821">
          <w:marLeft w:val="0"/>
          <w:marRight w:val="0"/>
          <w:marTop w:val="0"/>
          <w:marBottom w:val="0"/>
          <w:divBdr>
            <w:top w:val="none" w:sz="0" w:space="0" w:color="auto"/>
            <w:left w:val="none" w:sz="0" w:space="0" w:color="auto"/>
            <w:bottom w:val="none" w:sz="0" w:space="0" w:color="auto"/>
            <w:right w:val="none" w:sz="0" w:space="0" w:color="auto"/>
          </w:divBdr>
        </w:div>
        <w:div w:id="1296527331">
          <w:marLeft w:val="0"/>
          <w:marRight w:val="0"/>
          <w:marTop w:val="0"/>
          <w:marBottom w:val="0"/>
          <w:divBdr>
            <w:top w:val="none" w:sz="0" w:space="0" w:color="auto"/>
            <w:left w:val="none" w:sz="0" w:space="0" w:color="auto"/>
            <w:bottom w:val="none" w:sz="0" w:space="0" w:color="auto"/>
            <w:right w:val="none" w:sz="0" w:space="0" w:color="auto"/>
          </w:divBdr>
        </w:div>
        <w:div w:id="1532651445">
          <w:marLeft w:val="0"/>
          <w:marRight w:val="0"/>
          <w:marTop w:val="0"/>
          <w:marBottom w:val="0"/>
          <w:divBdr>
            <w:top w:val="none" w:sz="0" w:space="0" w:color="auto"/>
            <w:left w:val="none" w:sz="0" w:space="0" w:color="auto"/>
            <w:bottom w:val="none" w:sz="0" w:space="0" w:color="auto"/>
            <w:right w:val="none" w:sz="0" w:space="0" w:color="auto"/>
          </w:divBdr>
        </w:div>
        <w:div w:id="1655646422">
          <w:marLeft w:val="0"/>
          <w:marRight w:val="0"/>
          <w:marTop w:val="0"/>
          <w:marBottom w:val="0"/>
          <w:divBdr>
            <w:top w:val="none" w:sz="0" w:space="0" w:color="auto"/>
            <w:left w:val="none" w:sz="0" w:space="0" w:color="auto"/>
            <w:bottom w:val="none" w:sz="0" w:space="0" w:color="auto"/>
            <w:right w:val="none" w:sz="0" w:space="0" w:color="auto"/>
          </w:divBdr>
        </w:div>
        <w:div w:id="1838105915">
          <w:marLeft w:val="0"/>
          <w:marRight w:val="0"/>
          <w:marTop w:val="0"/>
          <w:marBottom w:val="0"/>
          <w:divBdr>
            <w:top w:val="none" w:sz="0" w:space="0" w:color="auto"/>
            <w:left w:val="none" w:sz="0" w:space="0" w:color="auto"/>
            <w:bottom w:val="none" w:sz="0" w:space="0" w:color="auto"/>
            <w:right w:val="none" w:sz="0" w:space="0" w:color="auto"/>
          </w:divBdr>
        </w:div>
        <w:div w:id="1866283976">
          <w:marLeft w:val="0"/>
          <w:marRight w:val="0"/>
          <w:marTop w:val="0"/>
          <w:marBottom w:val="0"/>
          <w:divBdr>
            <w:top w:val="none" w:sz="0" w:space="0" w:color="auto"/>
            <w:left w:val="none" w:sz="0" w:space="0" w:color="auto"/>
            <w:bottom w:val="none" w:sz="0" w:space="0" w:color="auto"/>
            <w:right w:val="none" w:sz="0" w:space="0" w:color="auto"/>
          </w:divBdr>
        </w:div>
        <w:div w:id="2017656876">
          <w:marLeft w:val="0"/>
          <w:marRight w:val="0"/>
          <w:marTop w:val="0"/>
          <w:marBottom w:val="0"/>
          <w:divBdr>
            <w:top w:val="none" w:sz="0" w:space="0" w:color="auto"/>
            <w:left w:val="none" w:sz="0" w:space="0" w:color="auto"/>
            <w:bottom w:val="none" w:sz="0" w:space="0" w:color="auto"/>
            <w:right w:val="none" w:sz="0" w:space="0" w:color="auto"/>
          </w:divBdr>
        </w:div>
        <w:div w:id="213058144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http://www.miciudadreal.es/wp-content/uploads/2013/05/manzanares_efa.jp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wnloads\Plantilla_Trabajo_Final_Ciclo%2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032"/>
    <w:rsid w:val="004660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6935F853DB34E54B6EE81617459A935">
    <w:name w:val="26935F853DB34E54B6EE81617459A935"/>
    <w:rsid w:val="00466032"/>
  </w:style>
  <w:style w:type="paragraph" w:customStyle="1" w:styleId="DB6EFFDB7846448FB755F538C6245521">
    <w:name w:val="DB6EFFDB7846448FB755F538C6245521"/>
    <w:rsid w:val="00466032"/>
  </w:style>
  <w:style w:type="paragraph" w:customStyle="1" w:styleId="99E3486B01624463A89DEEB251E17066">
    <w:name w:val="99E3486B01624463A89DEEB251E17066"/>
    <w:rsid w:val="004660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6BB34F-47E3-4D23-A8AC-09763C8B0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Plantilla_Trabajo_Final_Ciclo (4)</Template>
  <TotalTime>255</TotalTime>
  <Pages>8</Pages>
  <Words>447</Words>
  <Characters>2463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2905</CharactersWithSpaces>
  <SharedDoc>false</SharedDoc>
  <HyperlinkBase/>
  <HLinks>
    <vt:vector size="6" baseType="variant">
      <vt:variant>
        <vt:i4>4849772</vt:i4>
      </vt:variant>
      <vt:variant>
        <vt:i4>-1</vt:i4>
      </vt:variant>
      <vt:variant>
        <vt:i4>1029</vt:i4>
      </vt:variant>
      <vt:variant>
        <vt:i4>1</vt:i4>
      </vt:variant>
      <vt:variant>
        <vt:lpwstr>http://www.miciudadreal.es/wp-content/uploads/2013/05/manzanares_efa.jpg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Jesús Santiago Rico Plana</dc:creator>
  <cp:lastModifiedBy>Usuario</cp:lastModifiedBy>
  <cp:revision>9</cp:revision>
  <dcterms:created xsi:type="dcterms:W3CDTF">2024-03-22T12:41:00Z</dcterms:created>
  <dcterms:modified xsi:type="dcterms:W3CDTF">2026-05-19T14:00:00Z</dcterms:modified>
</cp:coreProperties>
</file>